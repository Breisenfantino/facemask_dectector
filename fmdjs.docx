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84003" w14:textId="4BFFAC45" w:rsidR="00D077E9" w:rsidRDefault="00D25BEF" w:rsidP="00D70D02">
      <w:r>
        <w:rPr>
          <w:noProof/>
        </w:rPr>
        <w:drawing>
          <wp:anchor distT="0" distB="0" distL="114300" distR="114300" simplePos="0" relativeHeight="251658240" behindDoc="1" locked="0" layoutInCell="1" allowOverlap="1" wp14:anchorId="1F0D570F" wp14:editId="34F4AA2A">
            <wp:simplePos x="0" y="0"/>
            <wp:positionH relativeFrom="margin">
              <wp:posOffset>-2784328</wp:posOffset>
            </wp:positionH>
            <wp:positionV relativeFrom="page">
              <wp:posOffset>1110273</wp:posOffset>
            </wp:positionV>
            <wp:extent cx="11517044" cy="5758522"/>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flipH="1">
                      <a:off x="0" y="0"/>
                      <a:ext cx="11517044" cy="575852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78ED86D1" w14:textId="77777777" w:rsidTr="00F614A5">
        <w:trPr>
          <w:trHeight w:val="1909"/>
        </w:trPr>
        <w:tc>
          <w:tcPr>
            <w:tcW w:w="5043" w:type="dxa"/>
            <w:tcBorders>
              <w:top w:val="nil"/>
              <w:left w:val="nil"/>
              <w:bottom w:val="nil"/>
              <w:right w:val="nil"/>
            </w:tcBorders>
          </w:tcPr>
          <w:p w14:paraId="0D4C904E" w14:textId="77777777" w:rsidR="00D077E9" w:rsidRDefault="00D077E9" w:rsidP="00D077E9">
            <w:r>
              <w:rPr>
                <w:noProof/>
              </w:rPr>
              <mc:AlternateContent>
                <mc:Choice Requires="wps">
                  <w:drawing>
                    <wp:inline distT="0" distB="0" distL="0" distR="0" wp14:anchorId="4FF5D874" wp14:editId="257DAF09">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FE9B9FE" w14:textId="6F6122D9" w:rsidR="00D077E9" w:rsidRPr="00D86945" w:rsidRDefault="00F614A5" w:rsidP="00D077E9">
                                  <w:pPr>
                                    <w:pStyle w:val="Title"/>
                                  </w:pPr>
                                  <w:r>
                                    <w:t>Face Mask Detection</w:t>
                                  </w:r>
                                </w:p>
                                <w:p w14:paraId="249133A5"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F5D874"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5FE9B9FE" w14:textId="6F6122D9" w:rsidR="00D077E9" w:rsidRPr="00D86945" w:rsidRDefault="00F614A5" w:rsidP="00D077E9">
                            <w:pPr>
                              <w:pStyle w:val="Title"/>
                            </w:pPr>
                            <w:r>
                              <w:t>Face Mask Detection</w:t>
                            </w:r>
                          </w:p>
                          <w:p w14:paraId="249133A5" w14:textId="77777777" w:rsidR="00D077E9" w:rsidRPr="00D86945" w:rsidRDefault="00D077E9" w:rsidP="00D077E9">
                            <w:pPr>
                              <w:pStyle w:val="Title"/>
                              <w:spacing w:after="0"/>
                            </w:pPr>
                            <w:r w:rsidRPr="00D86945">
                              <w:t>2018</w:t>
                            </w:r>
                          </w:p>
                        </w:txbxContent>
                      </v:textbox>
                      <w10:anchorlock/>
                    </v:shape>
                  </w:pict>
                </mc:Fallback>
              </mc:AlternateContent>
            </w:r>
          </w:p>
          <w:p w14:paraId="4D48B250" w14:textId="77777777" w:rsidR="00D077E9" w:rsidRDefault="00D077E9" w:rsidP="00D077E9">
            <w:r>
              <w:rPr>
                <w:noProof/>
              </w:rPr>
              <mc:AlternateContent>
                <mc:Choice Requires="wps">
                  <w:drawing>
                    <wp:inline distT="0" distB="0" distL="0" distR="0" wp14:anchorId="61B0BE64" wp14:editId="5484DF2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2FCFE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78CFAAE" w14:textId="77777777" w:rsidTr="00F614A5">
        <w:trPr>
          <w:trHeight w:val="7699"/>
        </w:trPr>
        <w:tc>
          <w:tcPr>
            <w:tcW w:w="5043" w:type="dxa"/>
            <w:tcBorders>
              <w:top w:val="nil"/>
              <w:left w:val="nil"/>
              <w:bottom w:val="nil"/>
              <w:right w:val="nil"/>
            </w:tcBorders>
          </w:tcPr>
          <w:p w14:paraId="4B5A055F" w14:textId="3B78042E" w:rsidR="00D077E9" w:rsidRDefault="00D25BEF" w:rsidP="00D077E9">
            <w:pPr>
              <w:rPr>
                <w:noProof/>
              </w:rPr>
            </w:pPr>
            <w:r>
              <w:rPr>
                <w:noProof/>
              </w:rPr>
              <mc:AlternateContent>
                <mc:Choice Requires="wps">
                  <w:drawing>
                    <wp:anchor distT="0" distB="0" distL="114300" distR="114300" simplePos="0" relativeHeight="251660288" behindDoc="1" locked="0" layoutInCell="1" allowOverlap="1" wp14:anchorId="7BBA86DB" wp14:editId="36C0F774">
                      <wp:simplePos x="0" y="0"/>
                      <wp:positionH relativeFrom="column">
                        <wp:posOffset>-317647</wp:posOffset>
                      </wp:positionH>
                      <wp:positionV relativeFrom="page">
                        <wp:posOffset>-1736529</wp:posOffset>
                      </wp:positionV>
                      <wp:extent cx="3938905" cy="8267700"/>
                      <wp:effectExtent l="57150" t="57150" r="42545" b="571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pattFill prst="ltHorz">
                                <a:fgClr>
                                  <a:schemeClr val="tx2">
                                    <a:lumMod val="40000"/>
                                    <a:lumOff val="60000"/>
                                  </a:schemeClr>
                                </a:fgClr>
                                <a:bgClr>
                                  <a:schemeClr val="bg1"/>
                                </a:bgClr>
                              </a:pattFill>
                              <a:ln>
                                <a:noFill/>
                              </a:ln>
                              <a:effectLst>
                                <a:reflection endPos="0" dist="50800" dir="5400000" sy="-100000" algn="bl" rotWithShape="0"/>
                                <a:softEdge rad="431800"/>
                              </a:effectLst>
                              <a:scene3d>
                                <a:camera prst="orthographicFront"/>
                                <a:lightRig rig="glow" dir="t"/>
                              </a:scene3d>
                              <a:sp3d prstMaterial="translucentPowder">
                                <a:bevelT w="107950" h="508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4ED8E1" id="Rectangle 3" o:spid="_x0000_s1026" alt="white rectangle for text on cover" style="position:absolute;margin-left:-25pt;margin-top:-136.7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" fillcolor="#6e98f5 [1311]" stroked="f" strokeweight="2pt">
                      <v:fill r:id="rId8" o:title="" color2="white [3212]" type="pattern"/>
                      <w10:wrap anchory="page"/>
                    </v:rect>
                  </w:pict>
                </mc:Fallback>
              </mc:AlternateContent>
            </w:r>
          </w:p>
        </w:tc>
      </w:tr>
      <w:tr w:rsidR="00D077E9" w14:paraId="4638442A" w14:textId="77777777" w:rsidTr="00F614A5">
        <w:trPr>
          <w:trHeight w:val="2189"/>
        </w:trPr>
        <w:tc>
          <w:tcPr>
            <w:tcW w:w="5043" w:type="dxa"/>
            <w:tcBorders>
              <w:top w:val="nil"/>
              <w:left w:val="nil"/>
              <w:bottom w:val="nil"/>
              <w:right w:val="nil"/>
            </w:tcBorders>
          </w:tcPr>
          <w:sdt>
            <w:sdtPr>
              <w:id w:val="1080870105"/>
              <w:placeholder>
                <w:docPart w:val="9AACB445B04E4DAA80ED1B6DB7FCC20D"/>
              </w:placeholder>
              <w15:appearance w15:val="hidden"/>
            </w:sdtPr>
            <w:sdtContent>
              <w:p w14:paraId="5679D800" w14:textId="1190B23D" w:rsidR="00D077E9" w:rsidRDefault="00FA0045" w:rsidP="00D077E9">
                <w:r>
                  <w:t>INFORMATION TECHNOLOGY</w:t>
                </w:r>
              </w:p>
            </w:sdtContent>
          </w:sdt>
          <w:p w14:paraId="1B605C5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8722A20" wp14:editId="1EC6B54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168A6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AC2E4AC" w14:textId="77777777" w:rsidR="00D077E9" w:rsidRDefault="00D077E9" w:rsidP="00D077E9">
            <w:pPr>
              <w:rPr>
                <w:noProof/>
                <w:sz w:val="10"/>
                <w:szCs w:val="10"/>
              </w:rPr>
            </w:pPr>
          </w:p>
          <w:p w14:paraId="01CB7261" w14:textId="77777777" w:rsidR="00D077E9" w:rsidRDefault="00D077E9" w:rsidP="00D077E9">
            <w:pPr>
              <w:rPr>
                <w:noProof/>
                <w:sz w:val="10"/>
                <w:szCs w:val="10"/>
              </w:rPr>
            </w:pPr>
          </w:p>
          <w:sdt>
            <w:sdtPr>
              <w:id w:val="-1740469667"/>
              <w:placeholder>
                <w:docPart w:val="BB129E72962245ABBBB729C7F1C83586"/>
              </w:placeholder>
              <w15:appearance w15:val="hidden"/>
            </w:sdtPr>
            <w:sdtContent>
              <w:p w14:paraId="50455829" w14:textId="622F6EF4" w:rsidR="00F614A5" w:rsidRDefault="00FA0045" w:rsidP="00D077E9">
                <w:r>
                  <w:t>BREISEN FANTINO E</w:t>
                </w:r>
              </w:p>
              <w:p w14:paraId="1563A472" w14:textId="57FBB008" w:rsidR="00F614A5" w:rsidRDefault="00000000" w:rsidP="00D077E9"/>
            </w:sdtContent>
          </w:sdt>
          <w:p w14:paraId="293A67E3" w14:textId="3FB0B66A" w:rsidR="00D077E9" w:rsidRDefault="00D077E9" w:rsidP="00D077E9"/>
          <w:p w14:paraId="40B04AF4" w14:textId="77777777" w:rsidR="00D077E9" w:rsidRPr="00D86945" w:rsidRDefault="00D077E9" w:rsidP="00D077E9">
            <w:pPr>
              <w:rPr>
                <w:noProof/>
                <w:sz w:val="10"/>
                <w:szCs w:val="10"/>
              </w:rPr>
            </w:pPr>
          </w:p>
        </w:tc>
      </w:tr>
    </w:tbl>
    <w:p w14:paraId="779BCAB5" w14:textId="677981DE"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E3FD113" wp14:editId="7A52417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0FB2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br w:type="page"/>
      </w:r>
    </w:p>
    <w:p w14:paraId="2EBC7E96" w14:textId="2C3A19E2" w:rsidR="00D077E9" w:rsidRPr="00F614A5" w:rsidRDefault="00F614A5" w:rsidP="00D077E9">
      <w:pPr>
        <w:pStyle w:val="Heading1"/>
        <w:rPr>
          <w:lang w:val="en-IN"/>
        </w:rPr>
      </w:pPr>
      <w:r w:rsidRPr="00F614A5">
        <w:rPr>
          <w:bCs/>
          <w:lang w:val="en-IN"/>
        </w:rPr>
        <w:lastRenderedPageBreak/>
        <w:t>Table of Contents</w:t>
      </w:r>
    </w:p>
    <w:p w14:paraId="0F6EE476" w14:textId="77777777" w:rsidR="00F614A5" w:rsidRPr="00F614A5" w:rsidRDefault="00F614A5" w:rsidP="00F614A5">
      <w:pPr>
        <w:rPr>
          <w:lang w:val="en-IN"/>
        </w:rPr>
      </w:pPr>
      <w:r w:rsidRPr="00F614A5">
        <w:rPr>
          <w:bCs/>
          <w:lang w:val="en-IN"/>
        </w:rPr>
        <w:t>1. Introduction</w:t>
      </w:r>
    </w:p>
    <w:p w14:paraId="2C3F4089" w14:textId="77777777" w:rsidR="00F614A5" w:rsidRPr="00F614A5" w:rsidRDefault="00F614A5" w:rsidP="00F614A5">
      <w:pPr>
        <w:numPr>
          <w:ilvl w:val="0"/>
          <w:numId w:val="1"/>
        </w:numPr>
        <w:rPr>
          <w:lang w:val="en-IN"/>
        </w:rPr>
      </w:pPr>
      <w:r w:rsidRPr="00F614A5">
        <w:rPr>
          <w:lang w:val="en-IN"/>
        </w:rPr>
        <w:t>1.1 Objectives of the Project</w:t>
      </w:r>
    </w:p>
    <w:p w14:paraId="119B8E0E" w14:textId="77777777" w:rsidR="00F614A5" w:rsidRPr="00F614A5" w:rsidRDefault="00F614A5" w:rsidP="00F614A5">
      <w:pPr>
        <w:numPr>
          <w:ilvl w:val="0"/>
          <w:numId w:val="1"/>
        </w:numPr>
        <w:rPr>
          <w:lang w:val="en-IN"/>
        </w:rPr>
      </w:pPr>
      <w:r w:rsidRPr="00F614A5">
        <w:rPr>
          <w:lang w:val="en-IN"/>
        </w:rPr>
        <w:t>1.2 Scope of the Report</w:t>
      </w:r>
    </w:p>
    <w:p w14:paraId="17A5711A" w14:textId="77777777" w:rsidR="00F614A5" w:rsidRPr="00F614A5" w:rsidRDefault="00F614A5" w:rsidP="00F614A5">
      <w:pPr>
        <w:rPr>
          <w:lang w:val="en-IN"/>
        </w:rPr>
      </w:pPr>
      <w:r w:rsidRPr="00F614A5">
        <w:rPr>
          <w:bCs/>
          <w:lang w:val="en-IN"/>
        </w:rPr>
        <w:t>2. Literature Review</w:t>
      </w:r>
    </w:p>
    <w:p w14:paraId="40F0A6E5" w14:textId="77777777" w:rsidR="00F614A5" w:rsidRPr="00F614A5" w:rsidRDefault="00F614A5" w:rsidP="00F614A5">
      <w:pPr>
        <w:numPr>
          <w:ilvl w:val="0"/>
          <w:numId w:val="2"/>
        </w:numPr>
        <w:rPr>
          <w:lang w:val="en-IN"/>
        </w:rPr>
      </w:pPr>
      <w:r w:rsidRPr="00F614A5">
        <w:rPr>
          <w:lang w:val="en-IN"/>
        </w:rPr>
        <w:t>2.1 Face Mask Detection Approaches</w:t>
      </w:r>
    </w:p>
    <w:p w14:paraId="6B3F7EB9" w14:textId="77777777" w:rsidR="00F614A5" w:rsidRPr="00F614A5" w:rsidRDefault="00F614A5" w:rsidP="00F614A5">
      <w:pPr>
        <w:numPr>
          <w:ilvl w:val="0"/>
          <w:numId w:val="2"/>
        </w:numPr>
        <w:rPr>
          <w:lang w:val="en-IN"/>
        </w:rPr>
      </w:pPr>
      <w:r w:rsidRPr="00F614A5">
        <w:rPr>
          <w:lang w:val="en-IN"/>
        </w:rPr>
        <w:t>2.2 Datasets for Training and Evaluation</w:t>
      </w:r>
    </w:p>
    <w:p w14:paraId="7DED6FBF" w14:textId="77777777" w:rsidR="00F614A5" w:rsidRPr="00F614A5" w:rsidRDefault="00F614A5" w:rsidP="00F614A5">
      <w:pPr>
        <w:numPr>
          <w:ilvl w:val="0"/>
          <w:numId w:val="2"/>
        </w:numPr>
        <w:rPr>
          <w:lang w:val="en-IN"/>
        </w:rPr>
      </w:pPr>
      <w:r w:rsidRPr="00F614A5">
        <w:rPr>
          <w:lang w:val="en-IN"/>
        </w:rPr>
        <w:t>2.3 Challenges and Considerations</w:t>
      </w:r>
    </w:p>
    <w:p w14:paraId="18E4EC00" w14:textId="77777777" w:rsidR="00F614A5" w:rsidRPr="00F614A5" w:rsidRDefault="00F614A5" w:rsidP="00F614A5">
      <w:pPr>
        <w:numPr>
          <w:ilvl w:val="0"/>
          <w:numId w:val="2"/>
        </w:numPr>
        <w:rPr>
          <w:lang w:val="en-IN"/>
        </w:rPr>
      </w:pPr>
      <w:r w:rsidRPr="00F614A5">
        <w:rPr>
          <w:lang w:val="en-IN"/>
        </w:rPr>
        <w:t>2.4 Contributions of Existing Research</w:t>
      </w:r>
    </w:p>
    <w:p w14:paraId="213E67FC" w14:textId="77777777" w:rsidR="00F614A5" w:rsidRPr="00F614A5" w:rsidRDefault="00F614A5" w:rsidP="00F614A5">
      <w:pPr>
        <w:rPr>
          <w:lang w:val="en-IN"/>
        </w:rPr>
      </w:pPr>
      <w:r w:rsidRPr="00F614A5">
        <w:rPr>
          <w:bCs/>
          <w:lang w:val="en-IN"/>
        </w:rPr>
        <w:t>3. Methodology</w:t>
      </w:r>
    </w:p>
    <w:p w14:paraId="7227F9EC" w14:textId="77777777" w:rsidR="00F614A5" w:rsidRPr="00F614A5" w:rsidRDefault="00F614A5" w:rsidP="00F614A5">
      <w:pPr>
        <w:numPr>
          <w:ilvl w:val="0"/>
          <w:numId w:val="3"/>
        </w:numPr>
        <w:rPr>
          <w:lang w:val="en-IN"/>
        </w:rPr>
      </w:pPr>
      <w:r w:rsidRPr="00F614A5">
        <w:rPr>
          <w:lang w:val="en-IN"/>
        </w:rPr>
        <w:t>3.1 Data Collection and Preprocessing</w:t>
      </w:r>
    </w:p>
    <w:p w14:paraId="02ABC89A" w14:textId="77777777" w:rsidR="00F614A5" w:rsidRPr="00F614A5" w:rsidRDefault="00F614A5" w:rsidP="00F614A5">
      <w:pPr>
        <w:numPr>
          <w:ilvl w:val="0"/>
          <w:numId w:val="3"/>
        </w:numPr>
        <w:rPr>
          <w:lang w:val="en-IN"/>
        </w:rPr>
      </w:pPr>
      <w:r w:rsidRPr="00F614A5">
        <w:rPr>
          <w:lang w:val="en-IN"/>
        </w:rPr>
        <w:t>3.2 Machine Learning Algorithms</w:t>
      </w:r>
    </w:p>
    <w:p w14:paraId="133B64C9" w14:textId="77777777" w:rsidR="00F614A5" w:rsidRPr="00F614A5" w:rsidRDefault="00F614A5" w:rsidP="00F614A5">
      <w:pPr>
        <w:numPr>
          <w:ilvl w:val="0"/>
          <w:numId w:val="3"/>
        </w:numPr>
        <w:rPr>
          <w:lang w:val="en-IN"/>
        </w:rPr>
      </w:pPr>
      <w:r w:rsidRPr="00F614A5">
        <w:rPr>
          <w:lang w:val="en-IN"/>
        </w:rPr>
        <w:t>3.3 Integration of OpenCV for Real-Time Detection</w:t>
      </w:r>
    </w:p>
    <w:p w14:paraId="68962645" w14:textId="77777777" w:rsidR="00F614A5" w:rsidRPr="00F614A5" w:rsidRDefault="00F614A5" w:rsidP="00F614A5">
      <w:pPr>
        <w:numPr>
          <w:ilvl w:val="0"/>
          <w:numId w:val="3"/>
        </w:numPr>
        <w:rPr>
          <w:lang w:val="en-IN"/>
        </w:rPr>
      </w:pPr>
      <w:r w:rsidRPr="00F614A5">
        <w:rPr>
          <w:lang w:val="en-IN"/>
        </w:rPr>
        <w:t>3.4 Ethical Considerations</w:t>
      </w:r>
    </w:p>
    <w:p w14:paraId="63471F33" w14:textId="77777777" w:rsidR="00F614A5" w:rsidRPr="00F614A5" w:rsidRDefault="00F614A5" w:rsidP="00F614A5">
      <w:pPr>
        <w:numPr>
          <w:ilvl w:val="0"/>
          <w:numId w:val="3"/>
        </w:numPr>
        <w:rPr>
          <w:lang w:val="en-IN"/>
        </w:rPr>
      </w:pPr>
      <w:r w:rsidRPr="00F614A5">
        <w:rPr>
          <w:lang w:val="en-IN"/>
        </w:rPr>
        <w:t>3.5 Software and Hardware Requirements</w:t>
      </w:r>
    </w:p>
    <w:p w14:paraId="3A84C437" w14:textId="77777777" w:rsidR="00F614A5" w:rsidRPr="00F614A5" w:rsidRDefault="00F614A5" w:rsidP="00F614A5">
      <w:pPr>
        <w:rPr>
          <w:lang w:val="en-IN"/>
        </w:rPr>
      </w:pPr>
      <w:r w:rsidRPr="00F614A5">
        <w:rPr>
          <w:bCs/>
          <w:lang w:val="en-IN"/>
        </w:rPr>
        <w:t>4. Implementation</w:t>
      </w:r>
    </w:p>
    <w:p w14:paraId="12683FE9" w14:textId="77777777" w:rsidR="00F614A5" w:rsidRPr="00F614A5" w:rsidRDefault="00F614A5" w:rsidP="00F614A5">
      <w:pPr>
        <w:numPr>
          <w:ilvl w:val="0"/>
          <w:numId w:val="4"/>
        </w:numPr>
        <w:rPr>
          <w:lang w:val="en-IN"/>
        </w:rPr>
      </w:pPr>
      <w:r w:rsidRPr="00F614A5">
        <w:rPr>
          <w:lang w:val="en-IN"/>
        </w:rPr>
        <w:t>4.1 System Architecture</w:t>
      </w:r>
    </w:p>
    <w:p w14:paraId="44687D86" w14:textId="77777777" w:rsidR="00F614A5" w:rsidRPr="00F614A5" w:rsidRDefault="00F614A5" w:rsidP="00F614A5">
      <w:pPr>
        <w:numPr>
          <w:ilvl w:val="0"/>
          <w:numId w:val="4"/>
        </w:numPr>
        <w:rPr>
          <w:lang w:val="en-IN"/>
        </w:rPr>
      </w:pPr>
      <w:r w:rsidRPr="00F614A5">
        <w:rPr>
          <w:lang w:val="en-IN"/>
        </w:rPr>
        <w:t>4.2 Software Components</w:t>
      </w:r>
    </w:p>
    <w:p w14:paraId="77A45A23" w14:textId="77777777" w:rsidR="00F614A5" w:rsidRPr="00F614A5" w:rsidRDefault="00F614A5" w:rsidP="00F614A5">
      <w:pPr>
        <w:numPr>
          <w:ilvl w:val="0"/>
          <w:numId w:val="4"/>
        </w:numPr>
        <w:rPr>
          <w:lang w:val="en-IN"/>
        </w:rPr>
      </w:pPr>
      <w:r w:rsidRPr="00F614A5">
        <w:rPr>
          <w:lang w:val="en-IN"/>
        </w:rPr>
        <w:t>4.3 Hardware Requirements</w:t>
      </w:r>
    </w:p>
    <w:p w14:paraId="7722F675" w14:textId="77777777" w:rsidR="00F614A5" w:rsidRPr="00F614A5" w:rsidRDefault="00F614A5" w:rsidP="00F614A5">
      <w:pPr>
        <w:rPr>
          <w:lang w:val="en-IN"/>
        </w:rPr>
      </w:pPr>
      <w:r w:rsidRPr="00F614A5">
        <w:rPr>
          <w:bCs/>
          <w:lang w:val="en-IN"/>
        </w:rPr>
        <w:t>5. Results</w:t>
      </w:r>
    </w:p>
    <w:p w14:paraId="1355EF8D" w14:textId="77777777" w:rsidR="00F614A5" w:rsidRPr="00F614A5" w:rsidRDefault="00F614A5" w:rsidP="00F614A5">
      <w:pPr>
        <w:numPr>
          <w:ilvl w:val="0"/>
          <w:numId w:val="5"/>
        </w:numPr>
        <w:rPr>
          <w:lang w:val="en-IN"/>
        </w:rPr>
      </w:pPr>
      <w:r w:rsidRPr="00F614A5">
        <w:rPr>
          <w:lang w:val="en-IN"/>
        </w:rPr>
        <w:t>5.1 Experimental Setup</w:t>
      </w:r>
    </w:p>
    <w:p w14:paraId="62D3B03D" w14:textId="77777777" w:rsidR="00F614A5" w:rsidRPr="00F614A5" w:rsidRDefault="00F614A5" w:rsidP="00F614A5">
      <w:pPr>
        <w:numPr>
          <w:ilvl w:val="0"/>
          <w:numId w:val="5"/>
        </w:numPr>
        <w:rPr>
          <w:lang w:val="en-IN"/>
        </w:rPr>
      </w:pPr>
      <w:r w:rsidRPr="00F614A5">
        <w:rPr>
          <w:lang w:val="en-IN"/>
        </w:rPr>
        <w:t>5.2 Performance Metrics</w:t>
      </w:r>
    </w:p>
    <w:p w14:paraId="6E1D00F4" w14:textId="77777777" w:rsidR="00F614A5" w:rsidRPr="00F614A5" w:rsidRDefault="00F614A5" w:rsidP="00F614A5">
      <w:pPr>
        <w:numPr>
          <w:ilvl w:val="0"/>
          <w:numId w:val="5"/>
        </w:numPr>
        <w:rPr>
          <w:lang w:val="en-IN"/>
        </w:rPr>
      </w:pPr>
      <w:r w:rsidRPr="00F614A5">
        <w:rPr>
          <w:lang w:val="en-IN"/>
        </w:rPr>
        <w:t>5.3 Visualizations</w:t>
      </w:r>
    </w:p>
    <w:p w14:paraId="69BA86F3" w14:textId="77777777" w:rsidR="00F614A5" w:rsidRPr="00F614A5" w:rsidRDefault="00F614A5" w:rsidP="00F614A5">
      <w:pPr>
        <w:numPr>
          <w:ilvl w:val="0"/>
          <w:numId w:val="5"/>
        </w:numPr>
        <w:rPr>
          <w:lang w:val="en-IN"/>
        </w:rPr>
      </w:pPr>
      <w:r w:rsidRPr="00F614A5">
        <w:rPr>
          <w:lang w:val="en-IN"/>
        </w:rPr>
        <w:t>5.4 Discussion of Results</w:t>
      </w:r>
    </w:p>
    <w:p w14:paraId="33D8114A" w14:textId="77777777" w:rsidR="00F614A5" w:rsidRPr="00F614A5" w:rsidRDefault="00F614A5" w:rsidP="00F614A5">
      <w:pPr>
        <w:rPr>
          <w:lang w:val="en-IN"/>
        </w:rPr>
      </w:pPr>
      <w:r w:rsidRPr="00F614A5">
        <w:rPr>
          <w:bCs/>
          <w:lang w:val="en-IN"/>
        </w:rPr>
        <w:t>6. Discussion</w:t>
      </w:r>
    </w:p>
    <w:p w14:paraId="031C04C6" w14:textId="77777777" w:rsidR="00F614A5" w:rsidRPr="00F614A5" w:rsidRDefault="00F614A5" w:rsidP="00F614A5">
      <w:pPr>
        <w:numPr>
          <w:ilvl w:val="0"/>
          <w:numId w:val="6"/>
        </w:numPr>
        <w:rPr>
          <w:lang w:val="en-IN"/>
        </w:rPr>
      </w:pPr>
      <w:r w:rsidRPr="00F614A5">
        <w:rPr>
          <w:lang w:val="en-IN"/>
        </w:rPr>
        <w:t>6.1 Interpretation of Results</w:t>
      </w:r>
    </w:p>
    <w:p w14:paraId="64EFDEF1" w14:textId="77777777" w:rsidR="00F614A5" w:rsidRPr="00F614A5" w:rsidRDefault="00F614A5" w:rsidP="00F614A5">
      <w:pPr>
        <w:numPr>
          <w:ilvl w:val="0"/>
          <w:numId w:val="6"/>
        </w:numPr>
        <w:rPr>
          <w:lang w:val="en-IN"/>
        </w:rPr>
      </w:pPr>
      <w:r w:rsidRPr="00F614A5">
        <w:rPr>
          <w:lang w:val="en-IN"/>
        </w:rPr>
        <w:t>6.2 Limitations and Challenges</w:t>
      </w:r>
    </w:p>
    <w:p w14:paraId="6148BA8A" w14:textId="77777777" w:rsidR="00F614A5" w:rsidRPr="00F614A5" w:rsidRDefault="00F614A5" w:rsidP="00F614A5">
      <w:pPr>
        <w:numPr>
          <w:ilvl w:val="0"/>
          <w:numId w:val="6"/>
        </w:numPr>
        <w:rPr>
          <w:lang w:val="en-IN"/>
        </w:rPr>
      </w:pPr>
      <w:r w:rsidRPr="00F614A5">
        <w:rPr>
          <w:lang w:val="en-IN"/>
        </w:rPr>
        <w:t>6.3 Future Directions</w:t>
      </w:r>
    </w:p>
    <w:p w14:paraId="3E291BB2" w14:textId="77777777" w:rsidR="00F614A5" w:rsidRPr="00F614A5" w:rsidRDefault="00F614A5" w:rsidP="00F614A5">
      <w:pPr>
        <w:numPr>
          <w:ilvl w:val="0"/>
          <w:numId w:val="6"/>
        </w:numPr>
        <w:rPr>
          <w:lang w:val="en-IN"/>
        </w:rPr>
      </w:pPr>
      <w:r w:rsidRPr="00F614A5">
        <w:rPr>
          <w:lang w:val="en-IN"/>
        </w:rPr>
        <w:t>6.4 Conclusion</w:t>
      </w:r>
    </w:p>
    <w:p w14:paraId="4A185427" w14:textId="77777777" w:rsidR="00F614A5" w:rsidRPr="00F614A5" w:rsidRDefault="00F614A5" w:rsidP="00F614A5">
      <w:pPr>
        <w:rPr>
          <w:lang w:val="en-IN"/>
        </w:rPr>
      </w:pPr>
      <w:r w:rsidRPr="00F614A5">
        <w:rPr>
          <w:bCs/>
          <w:lang w:val="en-IN"/>
        </w:rPr>
        <w:t>7. Conclusion</w:t>
      </w:r>
    </w:p>
    <w:p w14:paraId="226149DD" w14:textId="77777777" w:rsidR="00F614A5" w:rsidRPr="00F614A5" w:rsidRDefault="00F614A5" w:rsidP="00F614A5">
      <w:pPr>
        <w:numPr>
          <w:ilvl w:val="0"/>
          <w:numId w:val="7"/>
        </w:numPr>
        <w:rPr>
          <w:lang w:val="en-IN"/>
        </w:rPr>
      </w:pPr>
      <w:r w:rsidRPr="00F614A5">
        <w:rPr>
          <w:lang w:val="en-IN"/>
        </w:rPr>
        <w:t>7.1 Key Findings and Contributions</w:t>
      </w:r>
    </w:p>
    <w:p w14:paraId="4E2A9630" w14:textId="7F34E983" w:rsidR="00D50E92" w:rsidRPr="00F614A5" w:rsidRDefault="00F614A5" w:rsidP="00D50E92">
      <w:pPr>
        <w:numPr>
          <w:ilvl w:val="0"/>
          <w:numId w:val="7"/>
        </w:numPr>
        <w:rPr>
          <w:lang w:val="en-IN"/>
        </w:rPr>
      </w:pPr>
      <w:r w:rsidRPr="00F614A5">
        <w:rPr>
          <w:lang w:val="en-IN"/>
        </w:rPr>
        <w:t>7.2 Significance</w:t>
      </w:r>
    </w:p>
    <w:p w14:paraId="79E9DF5E" w14:textId="77777777" w:rsidR="00F614A5" w:rsidRPr="00F614A5" w:rsidRDefault="00F614A5" w:rsidP="00F614A5">
      <w:pPr>
        <w:rPr>
          <w:lang w:val="en-IN"/>
        </w:rPr>
      </w:pPr>
      <w:r w:rsidRPr="00F614A5">
        <w:rPr>
          <w:bCs/>
          <w:lang w:val="en-IN"/>
        </w:rPr>
        <w:t>8. References</w:t>
      </w:r>
    </w:p>
    <w:p w14:paraId="574437E8" w14:textId="77777777" w:rsidR="00F614A5" w:rsidRDefault="00F614A5" w:rsidP="00DF027C"/>
    <w:p w14:paraId="5DA54BB2" w14:textId="77777777" w:rsidR="00F614A5" w:rsidRPr="00F614A5" w:rsidRDefault="00F614A5" w:rsidP="00F614A5">
      <w:pPr>
        <w:rPr>
          <w:rFonts w:asciiTheme="majorHAnsi" w:hAnsiTheme="majorHAnsi" w:cstheme="majorHAnsi"/>
          <w:bCs/>
          <w:sz w:val="52"/>
          <w:szCs w:val="52"/>
          <w:lang w:val="en-IN"/>
        </w:rPr>
      </w:pPr>
      <w:r w:rsidRPr="00F614A5">
        <w:rPr>
          <w:rFonts w:asciiTheme="majorHAnsi" w:hAnsiTheme="majorHAnsi" w:cstheme="majorHAnsi"/>
          <w:bCs/>
          <w:sz w:val="52"/>
          <w:szCs w:val="52"/>
          <w:lang w:val="en-IN"/>
        </w:rPr>
        <w:lastRenderedPageBreak/>
        <w:t>Abstract</w:t>
      </w:r>
    </w:p>
    <w:p w14:paraId="372A8C4C" w14:textId="77777777" w:rsidR="00F614A5" w:rsidRDefault="00F614A5" w:rsidP="00F614A5">
      <w:pPr>
        <w:rPr>
          <w:bCs/>
          <w:lang w:val="en-IN"/>
        </w:rPr>
      </w:pPr>
    </w:p>
    <w:p w14:paraId="3A7BD9EA" w14:textId="77777777" w:rsidR="00F614A5" w:rsidRDefault="00F614A5" w:rsidP="00F614A5">
      <w:pPr>
        <w:rPr>
          <w:bCs/>
          <w:lang w:val="en-IN"/>
        </w:rPr>
      </w:pPr>
    </w:p>
    <w:p w14:paraId="592E403A" w14:textId="77777777" w:rsidR="00F614A5" w:rsidRDefault="00F614A5" w:rsidP="00F614A5">
      <w:pPr>
        <w:rPr>
          <w:bCs/>
          <w:lang w:val="en-IN"/>
        </w:rPr>
      </w:pPr>
    </w:p>
    <w:p w14:paraId="125C384C" w14:textId="77777777" w:rsidR="00F614A5" w:rsidRPr="00F614A5" w:rsidRDefault="00F614A5" w:rsidP="00F614A5">
      <w:pPr>
        <w:rPr>
          <w:lang w:val="en-IN"/>
        </w:rPr>
      </w:pPr>
    </w:p>
    <w:p w14:paraId="2955DA09" w14:textId="77777777" w:rsidR="00F614A5" w:rsidRPr="00F614A5" w:rsidRDefault="00F614A5" w:rsidP="00F614A5">
      <w:pPr>
        <w:rPr>
          <w:lang w:val="en-IN"/>
        </w:rPr>
      </w:pPr>
      <w:r w:rsidRPr="00F614A5">
        <w:rPr>
          <w:lang w:val="en-IN"/>
        </w:rPr>
        <w:t>Face Mask Detection Using Machine Learning and OpenCV</w:t>
      </w:r>
    </w:p>
    <w:p w14:paraId="5D9A5419" w14:textId="77777777" w:rsidR="00F614A5" w:rsidRPr="00F614A5" w:rsidRDefault="00F614A5" w:rsidP="00F614A5">
      <w:pPr>
        <w:rPr>
          <w:lang w:val="en-IN"/>
        </w:rPr>
      </w:pPr>
      <w:r w:rsidRPr="00F614A5">
        <w:rPr>
          <w:lang w:val="en-IN"/>
        </w:rPr>
        <w:t>The COVID-19 pandemic has necessitated the widespread use of face masks as a crucial measure to prevent the transmission of the virus. Automated face mask detection systems have emerged as essential tools for enforcing mask-wearing protocols in public spaces. This project aims to develop an efficient and accurate face mask detection system using machine learning techniques and OpenCV.</w:t>
      </w:r>
    </w:p>
    <w:p w14:paraId="04993234" w14:textId="77777777" w:rsidR="00F614A5" w:rsidRPr="00F614A5" w:rsidRDefault="00F614A5" w:rsidP="00F614A5">
      <w:pPr>
        <w:rPr>
          <w:lang w:val="en-IN"/>
        </w:rPr>
      </w:pPr>
      <w:r w:rsidRPr="00F614A5">
        <w:rPr>
          <w:lang w:val="en-IN"/>
        </w:rPr>
        <w:t>In this report, we outline our methodology, implementation, and results in creating a robust face mask detection model. We employed a diverse dataset of masked and unmasked faces, preprocessed the data, and trained machine learning algorithms to identify whether individuals are wearing masks correctly or not. OpenCV was utilized to perform real-time face detection and mask classification.</w:t>
      </w:r>
    </w:p>
    <w:p w14:paraId="0427B6AF" w14:textId="77777777" w:rsidR="00F614A5" w:rsidRPr="00F614A5" w:rsidRDefault="00F614A5" w:rsidP="00F614A5">
      <w:pPr>
        <w:rPr>
          <w:lang w:val="en-IN"/>
        </w:rPr>
      </w:pPr>
      <w:r w:rsidRPr="00F614A5">
        <w:rPr>
          <w:lang w:val="en-IN"/>
        </w:rPr>
        <w:t>The results of our experiments demonstrate the effectiveness of our approach, achieving a high level of accuracy and precision in detecting face masks. This system holds significant potential for enhancing public health and safety by automating mask compliance monitoring in various settings, including airports, hospitals, and retail establishments.</w:t>
      </w:r>
    </w:p>
    <w:p w14:paraId="0297F720" w14:textId="77777777" w:rsidR="00F614A5" w:rsidRPr="00F614A5" w:rsidRDefault="00F614A5" w:rsidP="00F614A5">
      <w:pPr>
        <w:rPr>
          <w:lang w:val="en-IN"/>
        </w:rPr>
      </w:pPr>
      <w:r w:rsidRPr="00F614A5">
        <w:rPr>
          <w:lang w:val="en-IN"/>
        </w:rPr>
        <w:t>This project contributes to the ongoing efforts to combat the COVID-19 pandemic by providing a reliable tool for face mask detection. The methods and insights presented in this report pave the way for further advancements in computer vision and machine learning applications in public health and safety.</w:t>
      </w:r>
    </w:p>
    <w:p w14:paraId="5C8AA52C" w14:textId="77777777" w:rsidR="00F614A5" w:rsidRDefault="00F614A5" w:rsidP="00DF027C"/>
    <w:p w14:paraId="749D9F96" w14:textId="77777777" w:rsidR="00F614A5" w:rsidRDefault="00F614A5" w:rsidP="00DF027C"/>
    <w:p w14:paraId="4AB6028D" w14:textId="77777777" w:rsidR="00F614A5" w:rsidRDefault="00F614A5" w:rsidP="00DF027C"/>
    <w:p w14:paraId="081F1795" w14:textId="77777777" w:rsidR="00F614A5" w:rsidRDefault="00F614A5" w:rsidP="00DF027C"/>
    <w:p w14:paraId="28A77655" w14:textId="77777777" w:rsidR="00F614A5" w:rsidRDefault="00F614A5" w:rsidP="00DF027C"/>
    <w:p w14:paraId="57432929" w14:textId="77777777" w:rsidR="00F614A5" w:rsidRDefault="00F614A5" w:rsidP="00DF027C"/>
    <w:p w14:paraId="75C8B22D" w14:textId="77777777" w:rsidR="00F614A5" w:rsidRDefault="00F614A5" w:rsidP="00DF027C"/>
    <w:p w14:paraId="5406D4F7" w14:textId="77777777" w:rsidR="00F614A5" w:rsidRDefault="00F614A5" w:rsidP="00DF027C"/>
    <w:p w14:paraId="14ABFBAB" w14:textId="77777777" w:rsidR="00F614A5" w:rsidRDefault="00F614A5" w:rsidP="00DF027C"/>
    <w:p w14:paraId="37D64642" w14:textId="3ADAF2E8" w:rsidR="00F614A5" w:rsidRPr="00F614A5" w:rsidRDefault="00F614A5" w:rsidP="00F614A5">
      <w:pPr>
        <w:rPr>
          <w:rFonts w:asciiTheme="majorHAnsi" w:hAnsiTheme="majorHAnsi" w:cstheme="majorHAnsi"/>
          <w:bCs/>
          <w:sz w:val="52"/>
          <w:szCs w:val="52"/>
          <w:lang w:val="en-IN"/>
        </w:rPr>
      </w:pPr>
      <w:r w:rsidRPr="00F614A5">
        <w:rPr>
          <w:rFonts w:asciiTheme="majorHAnsi" w:hAnsiTheme="majorHAnsi" w:cstheme="majorHAnsi"/>
          <w:bCs/>
          <w:sz w:val="52"/>
          <w:szCs w:val="52"/>
          <w:lang w:val="en-IN"/>
        </w:rPr>
        <w:lastRenderedPageBreak/>
        <w:t>Introduction</w:t>
      </w:r>
    </w:p>
    <w:p w14:paraId="7F0D4347" w14:textId="77777777" w:rsidR="00F614A5" w:rsidRPr="00F614A5" w:rsidRDefault="00F614A5" w:rsidP="00F614A5">
      <w:pPr>
        <w:pStyle w:val="ListParagraph"/>
        <w:ind w:left="1080"/>
        <w:rPr>
          <w:rFonts w:asciiTheme="majorHAnsi" w:hAnsiTheme="majorHAnsi" w:cstheme="majorHAnsi"/>
          <w:sz w:val="52"/>
          <w:szCs w:val="52"/>
          <w:lang w:val="en-IN"/>
        </w:rPr>
      </w:pPr>
    </w:p>
    <w:p w14:paraId="325222D3" w14:textId="77777777" w:rsidR="00F614A5" w:rsidRPr="00F614A5" w:rsidRDefault="00F614A5" w:rsidP="00F614A5">
      <w:pPr>
        <w:rPr>
          <w:lang w:val="en-IN"/>
        </w:rPr>
      </w:pPr>
      <w:r w:rsidRPr="00F614A5">
        <w:rPr>
          <w:lang w:val="en-IN"/>
        </w:rPr>
        <w:t>The COVID-19 pandemic, caused by the novel coronavirus SARS-CoV-2, has brought about unprecedented changes in the way we live and interact with one another. One of the most critical measures to mitigate the spread of the virus has been the widespread adoption of face masks. Wearing face masks in public spaces has been recommended and, in many cases, mandated by governments and health authorities to reduce the transmission of respiratory droplets carrying the virus. While effective, ensuring compliance with mask-wearing guidelines on a large scale poses significant challenges.</w:t>
      </w:r>
    </w:p>
    <w:p w14:paraId="140ED21F" w14:textId="77777777" w:rsidR="00F614A5" w:rsidRDefault="00F614A5" w:rsidP="00F614A5">
      <w:pPr>
        <w:rPr>
          <w:lang w:val="en-IN"/>
        </w:rPr>
      </w:pPr>
      <w:r w:rsidRPr="00F614A5">
        <w:rPr>
          <w:lang w:val="en-IN"/>
        </w:rPr>
        <w:t>Automated face mask detection systems have emerged as indispensable tools in this context. These systems employ computer vision and machine learning techniques to identify whether individuals are wearing masks correctly or not, offering a practical solution for enforcing mask mandates in various public settings. This project addresses the need for efficient, reliable, and scalable face mask detection using machine learning and OpenCV.</w:t>
      </w:r>
    </w:p>
    <w:p w14:paraId="199A1DEF" w14:textId="77777777" w:rsidR="00F614A5" w:rsidRPr="00F614A5" w:rsidRDefault="00F614A5" w:rsidP="00F614A5">
      <w:pPr>
        <w:rPr>
          <w:lang w:val="en-IN"/>
        </w:rPr>
      </w:pPr>
    </w:p>
    <w:p w14:paraId="179F9E18" w14:textId="447CCA61" w:rsidR="00F614A5" w:rsidRPr="00BD73E9" w:rsidRDefault="00F614A5" w:rsidP="00BD73E9">
      <w:pPr>
        <w:pStyle w:val="ListParagraph"/>
        <w:numPr>
          <w:ilvl w:val="1"/>
          <w:numId w:val="11"/>
        </w:numPr>
        <w:rPr>
          <w:bCs/>
          <w:sz w:val="36"/>
          <w:szCs w:val="36"/>
          <w:lang w:val="en-IN"/>
        </w:rPr>
      </w:pPr>
      <w:r w:rsidRPr="00BD73E9">
        <w:rPr>
          <w:bCs/>
          <w:sz w:val="36"/>
          <w:szCs w:val="36"/>
          <w:lang w:val="en-IN"/>
        </w:rPr>
        <w:t>Objectives of the Project</w:t>
      </w:r>
    </w:p>
    <w:p w14:paraId="5187094E" w14:textId="77777777" w:rsidR="00BD73E9" w:rsidRPr="00BD73E9" w:rsidRDefault="00BD73E9" w:rsidP="00BD73E9">
      <w:pPr>
        <w:pStyle w:val="ListParagraph"/>
        <w:rPr>
          <w:sz w:val="32"/>
          <w:szCs w:val="32"/>
          <w:lang w:val="en-IN"/>
        </w:rPr>
      </w:pPr>
    </w:p>
    <w:p w14:paraId="6180C659" w14:textId="77777777" w:rsidR="00F614A5" w:rsidRPr="00F614A5" w:rsidRDefault="00F614A5" w:rsidP="00F614A5">
      <w:pPr>
        <w:rPr>
          <w:lang w:val="en-IN"/>
        </w:rPr>
      </w:pPr>
      <w:r w:rsidRPr="00F614A5">
        <w:rPr>
          <w:lang w:val="en-IN"/>
        </w:rPr>
        <w:t>The primary objective of this project is to develop a face mask detection system capable of accurately and rapidly identifying individuals who are not wearing masks or wearing them incorrectly. To achieve this, we set out to:</w:t>
      </w:r>
    </w:p>
    <w:p w14:paraId="2446370D" w14:textId="77777777" w:rsidR="00F614A5" w:rsidRPr="00F614A5" w:rsidRDefault="00F614A5" w:rsidP="00F614A5">
      <w:pPr>
        <w:numPr>
          <w:ilvl w:val="0"/>
          <w:numId w:val="8"/>
        </w:numPr>
        <w:rPr>
          <w:lang w:val="en-IN"/>
        </w:rPr>
      </w:pPr>
      <w:r w:rsidRPr="00F614A5">
        <w:rPr>
          <w:lang w:val="en-IN"/>
        </w:rPr>
        <w:t>Collect a diverse dataset of images featuring individuals with and without masks.</w:t>
      </w:r>
    </w:p>
    <w:p w14:paraId="34BAA4B9" w14:textId="77777777" w:rsidR="00F614A5" w:rsidRPr="00F614A5" w:rsidRDefault="00F614A5" w:rsidP="00F614A5">
      <w:pPr>
        <w:numPr>
          <w:ilvl w:val="0"/>
          <w:numId w:val="8"/>
        </w:numPr>
        <w:rPr>
          <w:lang w:val="en-IN"/>
        </w:rPr>
      </w:pPr>
      <w:r w:rsidRPr="00F614A5">
        <w:rPr>
          <w:lang w:val="en-IN"/>
        </w:rPr>
        <w:t>Preprocess the dataset to enhance its quality and suitability for training machine learning models.</w:t>
      </w:r>
    </w:p>
    <w:p w14:paraId="774E0D1E" w14:textId="77777777" w:rsidR="00F614A5" w:rsidRPr="00F614A5" w:rsidRDefault="00F614A5" w:rsidP="00F614A5">
      <w:pPr>
        <w:numPr>
          <w:ilvl w:val="0"/>
          <w:numId w:val="8"/>
        </w:numPr>
        <w:rPr>
          <w:lang w:val="en-IN"/>
        </w:rPr>
      </w:pPr>
      <w:r w:rsidRPr="00F614A5">
        <w:rPr>
          <w:lang w:val="en-IN"/>
        </w:rPr>
        <w:t>Employ machine learning algorithms to classify whether a person in an image is wearing a mask properly.</w:t>
      </w:r>
    </w:p>
    <w:p w14:paraId="085A35C8" w14:textId="77777777" w:rsidR="00F614A5" w:rsidRPr="00F614A5" w:rsidRDefault="00F614A5" w:rsidP="00F614A5">
      <w:pPr>
        <w:numPr>
          <w:ilvl w:val="0"/>
          <w:numId w:val="8"/>
        </w:numPr>
        <w:rPr>
          <w:lang w:val="en-IN"/>
        </w:rPr>
      </w:pPr>
      <w:r w:rsidRPr="00F614A5">
        <w:rPr>
          <w:lang w:val="en-IN"/>
        </w:rPr>
        <w:t>Implement real-time face detection and mask classification using OpenCV.</w:t>
      </w:r>
    </w:p>
    <w:p w14:paraId="07CDF321" w14:textId="77777777" w:rsidR="00F614A5" w:rsidRDefault="00F614A5" w:rsidP="00F614A5">
      <w:pPr>
        <w:numPr>
          <w:ilvl w:val="0"/>
          <w:numId w:val="8"/>
        </w:numPr>
        <w:rPr>
          <w:lang w:val="en-IN"/>
        </w:rPr>
      </w:pPr>
      <w:r w:rsidRPr="00F614A5">
        <w:rPr>
          <w:lang w:val="en-IN"/>
        </w:rPr>
        <w:t>Evaluate the performance of the developed system using various metrics and real-world scenarios.</w:t>
      </w:r>
    </w:p>
    <w:p w14:paraId="68F3B611" w14:textId="77777777" w:rsidR="00BD73E9" w:rsidRPr="00F614A5" w:rsidRDefault="00BD73E9" w:rsidP="00BD73E9">
      <w:pPr>
        <w:ind w:left="720"/>
        <w:rPr>
          <w:lang w:val="en-IN"/>
        </w:rPr>
      </w:pPr>
    </w:p>
    <w:p w14:paraId="02F4F8AE" w14:textId="2C6E4ADE" w:rsidR="00F614A5" w:rsidRPr="00BD73E9" w:rsidRDefault="00F614A5" w:rsidP="00BD73E9">
      <w:pPr>
        <w:pStyle w:val="ListParagraph"/>
        <w:numPr>
          <w:ilvl w:val="1"/>
          <w:numId w:val="11"/>
        </w:numPr>
        <w:rPr>
          <w:bCs/>
          <w:sz w:val="36"/>
          <w:szCs w:val="36"/>
          <w:lang w:val="en-IN"/>
        </w:rPr>
      </w:pPr>
      <w:r w:rsidRPr="00BD73E9">
        <w:rPr>
          <w:bCs/>
          <w:sz w:val="36"/>
          <w:szCs w:val="36"/>
          <w:lang w:val="en-IN"/>
        </w:rPr>
        <w:t>Scope of the Report</w:t>
      </w:r>
    </w:p>
    <w:p w14:paraId="0571BF1F" w14:textId="77777777" w:rsidR="00BD73E9" w:rsidRPr="00BD73E9" w:rsidRDefault="00BD73E9" w:rsidP="00BD73E9">
      <w:pPr>
        <w:rPr>
          <w:lang w:val="en-IN"/>
        </w:rPr>
      </w:pPr>
    </w:p>
    <w:p w14:paraId="0AF4EDD3" w14:textId="77777777" w:rsidR="00F614A5" w:rsidRDefault="00F614A5" w:rsidP="00F614A5">
      <w:pPr>
        <w:rPr>
          <w:lang w:val="en-IN"/>
        </w:rPr>
      </w:pPr>
      <w:r w:rsidRPr="00F614A5">
        <w:rPr>
          <w:lang w:val="en-IN"/>
        </w:rPr>
        <w:lastRenderedPageBreak/>
        <w:t>This report provides a comprehensive overview of the methodologies, processes, and outcomes of our face mask detection project. It is structured to cover the following key areas:</w:t>
      </w:r>
    </w:p>
    <w:p w14:paraId="66C9AF91" w14:textId="77777777" w:rsidR="008D7D4E" w:rsidRPr="00F614A5" w:rsidRDefault="008D7D4E" w:rsidP="00F614A5">
      <w:pPr>
        <w:rPr>
          <w:lang w:val="en-IN"/>
        </w:rPr>
      </w:pPr>
    </w:p>
    <w:p w14:paraId="71547D7C" w14:textId="77777777" w:rsidR="00F614A5" w:rsidRPr="00F614A5" w:rsidRDefault="00F614A5" w:rsidP="00F614A5">
      <w:pPr>
        <w:numPr>
          <w:ilvl w:val="0"/>
          <w:numId w:val="9"/>
        </w:numPr>
        <w:rPr>
          <w:lang w:val="en-IN"/>
        </w:rPr>
      </w:pPr>
      <w:r w:rsidRPr="00F614A5">
        <w:rPr>
          <w:lang w:val="en-IN"/>
        </w:rPr>
        <w:t>Literature Review: A review of relevant research and existing face mask detection approaches.</w:t>
      </w:r>
    </w:p>
    <w:p w14:paraId="515EF9F8" w14:textId="77777777" w:rsidR="00F614A5" w:rsidRPr="00F614A5" w:rsidRDefault="00F614A5" w:rsidP="00F614A5">
      <w:pPr>
        <w:numPr>
          <w:ilvl w:val="0"/>
          <w:numId w:val="9"/>
        </w:numPr>
        <w:rPr>
          <w:lang w:val="en-IN"/>
        </w:rPr>
      </w:pPr>
      <w:r w:rsidRPr="00F614A5">
        <w:rPr>
          <w:lang w:val="en-IN"/>
        </w:rPr>
        <w:t>Methodology: Details on the dataset, preprocessing, machine learning algorithms, and OpenCV techniques used in our system.</w:t>
      </w:r>
    </w:p>
    <w:p w14:paraId="43A87A6E" w14:textId="77777777" w:rsidR="00F614A5" w:rsidRPr="00F614A5" w:rsidRDefault="00F614A5" w:rsidP="00F614A5">
      <w:pPr>
        <w:numPr>
          <w:ilvl w:val="0"/>
          <w:numId w:val="9"/>
        </w:numPr>
        <w:rPr>
          <w:lang w:val="en-IN"/>
        </w:rPr>
      </w:pPr>
      <w:r w:rsidRPr="00F614A5">
        <w:rPr>
          <w:lang w:val="en-IN"/>
        </w:rPr>
        <w:t>Implementation: Explanation of the system's architecture, hardware and software requirements, and code snippets.</w:t>
      </w:r>
    </w:p>
    <w:p w14:paraId="316DB7E9" w14:textId="77777777" w:rsidR="00F614A5" w:rsidRPr="00F614A5" w:rsidRDefault="00F614A5" w:rsidP="00F614A5">
      <w:pPr>
        <w:numPr>
          <w:ilvl w:val="0"/>
          <w:numId w:val="9"/>
        </w:numPr>
        <w:rPr>
          <w:lang w:val="en-IN"/>
        </w:rPr>
      </w:pPr>
      <w:r w:rsidRPr="00F614A5">
        <w:rPr>
          <w:lang w:val="en-IN"/>
        </w:rPr>
        <w:t>Results: Presentation and analysis of the experimental results, including performance metrics and visualizations.</w:t>
      </w:r>
    </w:p>
    <w:p w14:paraId="59353957" w14:textId="77777777" w:rsidR="00F614A5" w:rsidRPr="00F614A5" w:rsidRDefault="00F614A5" w:rsidP="00F614A5">
      <w:pPr>
        <w:numPr>
          <w:ilvl w:val="0"/>
          <w:numId w:val="9"/>
        </w:numPr>
        <w:rPr>
          <w:lang w:val="en-IN"/>
        </w:rPr>
      </w:pPr>
      <w:r w:rsidRPr="00F614A5">
        <w:rPr>
          <w:lang w:val="en-IN"/>
        </w:rPr>
        <w:t>Discussion: Interpretation of the findings, limitations of the system, and suggestions for future improvements.</w:t>
      </w:r>
    </w:p>
    <w:p w14:paraId="69E59452" w14:textId="77777777" w:rsidR="00F614A5" w:rsidRPr="00F614A5" w:rsidRDefault="00F614A5" w:rsidP="00F614A5">
      <w:pPr>
        <w:numPr>
          <w:ilvl w:val="0"/>
          <w:numId w:val="9"/>
        </w:numPr>
        <w:rPr>
          <w:lang w:val="en-IN"/>
        </w:rPr>
      </w:pPr>
      <w:r w:rsidRPr="00F614A5">
        <w:rPr>
          <w:lang w:val="en-IN"/>
        </w:rPr>
        <w:t>Conclusion: A summary of the project's significance and contributions to public health and safety.</w:t>
      </w:r>
    </w:p>
    <w:p w14:paraId="27780633" w14:textId="77777777" w:rsidR="00F614A5" w:rsidRDefault="00F614A5" w:rsidP="00F614A5">
      <w:pPr>
        <w:numPr>
          <w:ilvl w:val="0"/>
          <w:numId w:val="9"/>
        </w:numPr>
        <w:rPr>
          <w:lang w:val="en-IN"/>
        </w:rPr>
      </w:pPr>
      <w:r w:rsidRPr="00F614A5">
        <w:rPr>
          <w:lang w:val="en-IN"/>
        </w:rPr>
        <w:t>References: A list of sources and references used in this report.</w:t>
      </w:r>
    </w:p>
    <w:p w14:paraId="6851AFD4" w14:textId="77777777" w:rsidR="008D7D4E" w:rsidRPr="00F614A5" w:rsidRDefault="008D7D4E" w:rsidP="008D7D4E">
      <w:pPr>
        <w:ind w:left="720"/>
        <w:rPr>
          <w:lang w:val="en-IN"/>
        </w:rPr>
      </w:pPr>
    </w:p>
    <w:p w14:paraId="4292A865" w14:textId="77777777" w:rsidR="00F614A5" w:rsidRPr="00F614A5" w:rsidRDefault="00F614A5" w:rsidP="00F614A5">
      <w:pPr>
        <w:rPr>
          <w:lang w:val="en-IN"/>
        </w:rPr>
      </w:pPr>
      <w:r w:rsidRPr="00F614A5">
        <w:rPr>
          <w:lang w:val="en-IN"/>
        </w:rPr>
        <w:t>The COVID-19 pandemic has underscored the importance of innovative technologies to address public health challenges. This project aims to contribute to these efforts by providing a practical solution for automating face mask detection, helping ensure the safety and well-being of individuals in various settings.</w:t>
      </w:r>
    </w:p>
    <w:p w14:paraId="65134F55" w14:textId="77777777" w:rsidR="00F614A5" w:rsidRDefault="00F614A5" w:rsidP="00DF027C"/>
    <w:p w14:paraId="513646DB" w14:textId="77777777" w:rsidR="00F614A5" w:rsidRDefault="00F614A5" w:rsidP="00DF027C"/>
    <w:p w14:paraId="52856289" w14:textId="77777777" w:rsidR="00F614A5" w:rsidRDefault="00F614A5" w:rsidP="00DF027C"/>
    <w:p w14:paraId="4CEC5F46" w14:textId="77777777" w:rsidR="00F614A5" w:rsidRDefault="00F614A5" w:rsidP="00DF027C"/>
    <w:p w14:paraId="33C208E4" w14:textId="77777777" w:rsidR="00F614A5" w:rsidRDefault="00F614A5" w:rsidP="00DF027C"/>
    <w:p w14:paraId="5204A2EE" w14:textId="77777777" w:rsidR="00F614A5" w:rsidRDefault="00F614A5" w:rsidP="00DF027C"/>
    <w:p w14:paraId="5E59C3F9" w14:textId="77777777" w:rsidR="00F614A5" w:rsidRDefault="00F614A5" w:rsidP="00DF027C"/>
    <w:p w14:paraId="448B9774" w14:textId="77777777" w:rsidR="00F614A5" w:rsidRDefault="00F614A5" w:rsidP="00DF027C"/>
    <w:p w14:paraId="7CA819F8" w14:textId="77777777" w:rsidR="00F614A5" w:rsidRDefault="00F614A5" w:rsidP="00DF027C"/>
    <w:p w14:paraId="11BE842F" w14:textId="77777777" w:rsidR="00F614A5" w:rsidRDefault="00F614A5" w:rsidP="00DF027C"/>
    <w:p w14:paraId="73EA219B" w14:textId="77777777" w:rsidR="00F614A5" w:rsidRDefault="00F614A5" w:rsidP="00DF027C"/>
    <w:p w14:paraId="5030FB23" w14:textId="77777777" w:rsidR="00F614A5" w:rsidRDefault="00F614A5" w:rsidP="00DF027C"/>
    <w:p w14:paraId="068FD2AC" w14:textId="77777777" w:rsidR="00F614A5" w:rsidRDefault="00F614A5" w:rsidP="00DF027C"/>
    <w:p w14:paraId="6D1E521A" w14:textId="36D1DEB2" w:rsidR="00BD73E9" w:rsidRDefault="00BD73E9" w:rsidP="00BD73E9">
      <w:pPr>
        <w:rPr>
          <w:rFonts w:asciiTheme="majorHAnsi" w:hAnsiTheme="majorHAnsi" w:cstheme="majorHAnsi"/>
          <w:bCs/>
          <w:sz w:val="52"/>
          <w:szCs w:val="52"/>
          <w:lang w:val="en-IN"/>
        </w:rPr>
      </w:pPr>
      <w:r w:rsidRPr="00BD73E9">
        <w:rPr>
          <w:rFonts w:asciiTheme="majorHAnsi" w:hAnsiTheme="majorHAnsi" w:cstheme="majorHAnsi"/>
          <w:bCs/>
          <w:sz w:val="52"/>
          <w:szCs w:val="52"/>
          <w:lang w:val="en-IN"/>
        </w:rPr>
        <w:lastRenderedPageBreak/>
        <w:t>Literature Review</w:t>
      </w:r>
    </w:p>
    <w:p w14:paraId="7119248C" w14:textId="77777777" w:rsidR="00BD73E9" w:rsidRPr="00BD73E9" w:rsidRDefault="00BD73E9" w:rsidP="00BD73E9">
      <w:pPr>
        <w:rPr>
          <w:rFonts w:asciiTheme="majorHAnsi" w:hAnsiTheme="majorHAnsi" w:cstheme="majorHAnsi"/>
          <w:sz w:val="52"/>
          <w:szCs w:val="52"/>
          <w:lang w:val="en-IN"/>
        </w:rPr>
      </w:pPr>
    </w:p>
    <w:p w14:paraId="3F40A203" w14:textId="77777777" w:rsidR="00BD73E9" w:rsidRDefault="00BD73E9" w:rsidP="00BD73E9">
      <w:pPr>
        <w:rPr>
          <w:lang w:val="en-IN"/>
        </w:rPr>
      </w:pPr>
      <w:r w:rsidRPr="00BD73E9">
        <w:rPr>
          <w:lang w:val="en-IN"/>
        </w:rPr>
        <w:t>Face mask detection has gained significant attention in recent years, particularly due to the emergence of the COVID-19 pandemic. Researchers and technologists have explored various approaches to tackle this challenge, leveraging computer vision and machine learning techniques. This section provides a review of relevant literature and existing approaches in the field of face mask detection.</w:t>
      </w:r>
    </w:p>
    <w:p w14:paraId="359C7CF1" w14:textId="77777777" w:rsidR="00BD73E9" w:rsidRPr="00BD73E9" w:rsidRDefault="00BD73E9" w:rsidP="00BD73E9">
      <w:pPr>
        <w:rPr>
          <w:lang w:val="en-IN"/>
        </w:rPr>
      </w:pPr>
    </w:p>
    <w:p w14:paraId="2D941C97" w14:textId="77777777" w:rsidR="00BD73E9" w:rsidRDefault="00BD73E9" w:rsidP="00BD73E9">
      <w:pPr>
        <w:rPr>
          <w:bCs/>
          <w:sz w:val="36"/>
          <w:szCs w:val="36"/>
          <w:lang w:val="en-IN"/>
        </w:rPr>
      </w:pPr>
      <w:r w:rsidRPr="00BD73E9">
        <w:rPr>
          <w:bCs/>
          <w:sz w:val="36"/>
          <w:szCs w:val="36"/>
          <w:lang w:val="en-IN"/>
        </w:rPr>
        <w:t>2.1 Face Mask Detection Approaches</w:t>
      </w:r>
    </w:p>
    <w:p w14:paraId="28D7A8EC" w14:textId="77777777" w:rsidR="008D7D4E" w:rsidRPr="00BD73E9" w:rsidRDefault="008D7D4E" w:rsidP="00BD73E9">
      <w:pPr>
        <w:rPr>
          <w:sz w:val="36"/>
          <w:szCs w:val="36"/>
          <w:lang w:val="en-IN"/>
        </w:rPr>
      </w:pPr>
    </w:p>
    <w:p w14:paraId="26199BFB" w14:textId="77777777" w:rsidR="00BD73E9" w:rsidRPr="00BD73E9" w:rsidRDefault="00BD73E9" w:rsidP="00BD73E9">
      <w:pPr>
        <w:rPr>
          <w:lang w:val="en-IN"/>
        </w:rPr>
      </w:pPr>
      <w:r w:rsidRPr="00BD73E9">
        <w:rPr>
          <w:lang w:val="en-IN"/>
        </w:rPr>
        <w:t>Several methods have been proposed for face mask detection, including:</w:t>
      </w:r>
    </w:p>
    <w:p w14:paraId="3F81BED4" w14:textId="77777777" w:rsidR="00BD73E9" w:rsidRPr="00BD73E9" w:rsidRDefault="00BD73E9" w:rsidP="00BD73E9">
      <w:pPr>
        <w:numPr>
          <w:ilvl w:val="0"/>
          <w:numId w:val="12"/>
        </w:numPr>
        <w:rPr>
          <w:lang w:val="en-IN"/>
        </w:rPr>
      </w:pPr>
      <w:r w:rsidRPr="00BD73E9">
        <w:rPr>
          <w:bCs/>
          <w:lang w:val="en-IN"/>
        </w:rPr>
        <w:t>Deep Learning-Based Approaches:</w:t>
      </w:r>
      <w:r w:rsidRPr="00BD73E9">
        <w:rPr>
          <w:lang w:val="en-IN"/>
        </w:rPr>
        <w:t xml:space="preserve"> Convolutional Neural Networks (CNNs) have been widely employed to detect faces and classify mask-wearing status. Models like ResNet, MobileNet, and YOLO have demonstrated promising results.</w:t>
      </w:r>
    </w:p>
    <w:p w14:paraId="6F82B244" w14:textId="77777777" w:rsidR="00BD73E9" w:rsidRPr="00BD73E9" w:rsidRDefault="00BD73E9" w:rsidP="00BD73E9">
      <w:pPr>
        <w:numPr>
          <w:ilvl w:val="0"/>
          <w:numId w:val="12"/>
        </w:numPr>
        <w:rPr>
          <w:lang w:val="en-IN"/>
        </w:rPr>
      </w:pPr>
      <w:r w:rsidRPr="00BD73E9">
        <w:rPr>
          <w:bCs/>
          <w:lang w:val="en-IN"/>
        </w:rPr>
        <w:t>Cascade Classifiers:</w:t>
      </w:r>
      <w:r w:rsidRPr="00BD73E9">
        <w:rPr>
          <w:lang w:val="en-IN"/>
        </w:rPr>
        <w:t xml:space="preserve"> Haar-like features and cascade classifiers have been used for face detection, with subsequent classification to determine mask presence.</w:t>
      </w:r>
    </w:p>
    <w:p w14:paraId="03FDC016" w14:textId="77777777" w:rsidR="00BD73E9" w:rsidRDefault="00BD73E9" w:rsidP="00BD73E9">
      <w:pPr>
        <w:numPr>
          <w:ilvl w:val="0"/>
          <w:numId w:val="12"/>
        </w:numPr>
        <w:rPr>
          <w:lang w:val="en-IN"/>
        </w:rPr>
      </w:pPr>
      <w:r w:rsidRPr="00BD73E9">
        <w:rPr>
          <w:bCs/>
          <w:lang w:val="en-IN"/>
        </w:rPr>
        <w:t>Rule-Based Approaches:</w:t>
      </w:r>
      <w:r w:rsidRPr="00BD73E9">
        <w:rPr>
          <w:lang w:val="en-IN"/>
        </w:rPr>
        <w:t xml:space="preserve"> Simple rule-based methods can identify face regions and check for mask presence based on color, shape, or texture.</w:t>
      </w:r>
    </w:p>
    <w:p w14:paraId="64C7DBB0" w14:textId="77777777" w:rsidR="00BD73E9" w:rsidRPr="00BD73E9" w:rsidRDefault="00BD73E9" w:rsidP="00BD73E9">
      <w:pPr>
        <w:ind w:left="720"/>
        <w:rPr>
          <w:lang w:val="en-IN"/>
        </w:rPr>
      </w:pPr>
    </w:p>
    <w:p w14:paraId="38BEB654" w14:textId="2450ED1D" w:rsidR="00BD73E9" w:rsidRDefault="00BD73E9" w:rsidP="00BD73E9">
      <w:pPr>
        <w:rPr>
          <w:bCs/>
          <w:sz w:val="36"/>
          <w:szCs w:val="36"/>
          <w:lang w:val="en-IN"/>
        </w:rPr>
      </w:pPr>
      <w:r w:rsidRPr="00BD73E9">
        <w:rPr>
          <w:bCs/>
          <w:sz w:val="36"/>
          <w:szCs w:val="36"/>
          <w:lang w:val="en-IN"/>
        </w:rPr>
        <w:t>2.2 Datasets for Training and Evaluation</w:t>
      </w:r>
    </w:p>
    <w:p w14:paraId="5CFC0A86" w14:textId="77777777" w:rsidR="00D50E92" w:rsidRPr="00BD73E9" w:rsidRDefault="00D50E92" w:rsidP="00BD73E9">
      <w:pPr>
        <w:rPr>
          <w:sz w:val="36"/>
          <w:szCs w:val="36"/>
          <w:lang w:val="en-IN"/>
        </w:rPr>
      </w:pPr>
    </w:p>
    <w:p w14:paraId="0765800C" w14:textId="77777777" w:rsidR="00BD73E9" w:rsidRPr="00BD73E9" w:rsidRDefault="00BD73E9" w:rsidP="00BD73E9">
      <w:pPr>
        <w:rPr>
          <w:lang w:val="en-IN"/>
        </w:rPr>
      </w:pPr>
      <w:r w:rsidRPr="00BD73E9">
        <w:rPr>
          <w:lang w:val="en-IN"/>
        </w:rPr>
        <w:t>The availability of high-quality datasets is crucial for training and evaluating face mask detection models. Some of the commonly used datasets include:</w:t>
      </w:r>
    </w:p>
    <w:p w14:paraId="5BEE036E" w14:textId="77777777" w:rsidR="00BD73E9" w:rsidRPr="00BD73E9" w:rsidRDefault="00BD73E9" w:rsidP="00BD73E9">
      <w:pPr>
        <w:numPr>
          <w:ilvl w:val="0"/>
          <w:numId w:val="13"/>
        </w:numPr>
        <w:rPr>
          <w:lang w:val="en-IN"/>
        </w:rPr>
      </w:pPr>
      <w:r w:rsidRPr="00BD73E9">
        <w:rPr>
          <w:bCs/>
          <w:lang w:val="en-IN"/>
        </w:rPr>
        <w:t>AFDB (Asian Face Database):</w:t>
      </w:r>
      <w:r w:rsidRPr="00BD73E9">
        <w:rPr>
          <w:lang w:val="en-IN"/>
        </w:rPr>
        <w:t xml:space="preserve"> This dataset contains images of individuals wearing masks with variations in pose, lighting, and mask types.</w:t>
      </w:r>
    </w:p>
    <w:p w14:paraId="55068035" w14:textId="77777777" w:rsidR="00BD73E9" w:rsidRPr="00BD73E9" w:rsidRDefault="00BD73E9" w:rsidP="00BD73E9">
      <w:pPr>
        <w:numPr>
          <w:ilvl w:val="0"/>
          <w:numId w:val="13"/>
        </w:numPr>
        <w:rPr>
          <w:lang w:val="en-IN"/>
        </w:rPr>
      </w:pPr>
      <w:r w:rsidRPr="00BD73E9">
        <w:rPr>
          <w:bCs/>
          <w:lang w:val="en-IN"/>
        </w:rPr>
        <w:t>RMFD (Real Masked Face Detection):</w:t>
      </w:r>
      <w:r w:rsidRPr="00BD73E9">
        <w:rPr>
          <w:lang w:val="en-IN"/>
        </w:rPr>
        <w:t xml:space="preserve"> RMFD includes images of individuals wearing various types of masks and provides annotations for mask presence.</w:t>
      </w:r>
    </w:p>
    <w:p w14:paraId="757144A5" w14:textId="77777777" w:rsidR="00BD73E9" w:rsidRDefault="00BD73E9" w:rsidP="00BD73E9">
      <w:pPr>
        <w:numPr>
          <w:ilvl w:val="0"/>
          <w:numId w:val="13"/>
        </w:numPr>
        <w:rPr>
          <w:lang w:val="en-IN"/>
        </w:rPr>
      </w:pPr>
      <w:r w:rsidRPr="00BD73E9">
        <w:rPr>
          <w:bCs/>
          <w:lang w:val="en-IN"/>
        </w:rPr>
        <w:t>Custom Datasets:</w:t>
      </w:r>
      <w:r w:rsidRPr="00BD73E9">
        <w:rPr>
          <w:lang w:val="en-IN"/>
        </w:rPr>
        <w:t xml:space="preserve"> Many researchers create custom datasets by collecting images from the internet, social media, and surveillance cameras.</w:t>
      </w:r>
    </w:p>
    <w:p w14:paraId="5EEFFB27" w14:textId="77777777" w:rsidR="00BD73E9" w:rsidRPr="00BD73E9" w:rsidRDefault="00BD73E9" w:rsidP="00BD73E9">
      <w:pPr>
        <w:ind w:left="720"/>
        <w:rPr>
          <w:lang w:val="en-IN"/>
        </w:rPr>
      </w:pPr>
    </w:p>
    <w:p w14:paraId="15637484" w14:textId="77777777" w:rsidR="00BD73E9" w:rsidRPr="00BD73E9" w:rsidRDefault="00BD73E9" w:rsidP="00BD73E9">
      <w:pPr>
        <w:rPr>
          <w:sz w:val="36"/>
          <w:szCs w:val="36"/>
          <w:lang w:val="en-IN"/>
        </w:rPr>
      </w:pPr>
      <w:r w:rsidRPr="00BD73E9">
        <w:rPr>
          <w:bCs/>
          <w:sz w:val="36"/>
          <w:szCs w:val="36"/>
          <w:lang w:val="en-IN"/>
        </w:rPr>
        <w:lastRenderedPageBreak/>
        <w:t>2.3 Challenges and Considerations</w:t>
      </w:r>
    </w:p>
    <w:p w14:paraId="2379A81F" w14:textId="77777777" w:rsidR="00BD73E9" w:rsidRPr="00BD73E9" w:rsidRDefault="00BD73E9" w:rsidP="00BD73E9">
      <w:pPr>
        <w:rPr>
          <w:lang w:val="en-IN"/>
        </w:rPr>
      </w:pPr>
      <w:r w:rsidRPr="00BD73E9">
        <w:rPr>
          <w:lang w:val="en-IN"/>
        </w:rPr>
        <w:t>While face mask detection is a valuable technology, it comes with its own set of challenges:</w:t>
      </w:r>
    </w:p>
    <w:p w14:paraId="0D3381A2" w14:textId="77777777" w:rsidR="00BD73E9" w:rsidRPr="00BD73E9" w:rsidRDefault="00BD73E9" w:rsidP="00BD73E9">
      <w:pPr>
        <w:numPr>
          <w:ilvl w:val="0"/>
          <w:numId w:val="14"/>
        </w:numPr>
        <w:rPr>
          <w:lang w:val="en-IN"/>
        </w:rPr>
      </w:pPr>
      <w:r w:rsidRPr="00BD73E9">
        <w:rPr>
          <w:bCs/>
          <w:lang w:val="en-IN"/>
        </w:rPr>
        <w:t>Variability in Masks:</w:t>
      </w:r>
      <w:r w:rsidRPr="00BD73E9">
        <w:rPr>
          <w:lang w:val="en-IN"/>
        </w:rPr>
        <w:t xml:space="preserve"> Masks come in different styles, colors, and shapes, making it challenging to create a universal detection system.</w:t>
      </w:r>
    </w:p>
    <w:p w14:paraId="0C00EB90" w14:textId="77777777" w:rsidR="00BD73E9" w:rsidRPr="00BD73E9" w:rsidRDefault="00BD73E9" w:rsidP="00BD73E9">
      <w:pPr>
        <w:numPr>
          <w:ilvl w:val="0"/>
          <w:numId w:val="14"/>
        </w:numPr>
        <w:rPr>
          <w:lang w:val="en-IN"/>
        </w:rPr>
      </w:pPr>
      <w:r w:rsidRPr="00BD73E9">
        <w:rPr>
          <w:bCs/>
          <w:lang w:val="en-IN"/>
        </w:rPr>
        <w:t>Lighting and Environmental Conditions:</w:t>
      </w:r>
      <w:r w:rsidRPr="00BD73E9">
        <w:rPr>
          <w:lang w:val="en-IN"/>
        </w:rPr>
        <w:t xml:space="preserve"> Varying lighting conditions, shadows, and backgrounds can affect detection accuracy.</w:t>
      </w:r>
    </w:p>
    <w:p w14:paraId="1A59A046" w14:textId="77777777" w:rsidR="00BD73E9" w:rsidRPr="00BD73E9" w:rsidRDefault="00BD73E9" w:rsidP="00BD73E9">
      <w:pPr>
        <w:numPr>
          <w:ilvl w:val="0"/>
          <w:numId w:val="14"/>
        </w:numPr>
        <w:rPr>
          <w:lang w:val="en-IN"/>
        </w:rPr>
      </w:pPr>
      <w:r w:rsidRPr="00BD73E9">
        <w:rPr>
          <w:bCs/>
          <w:lang w:val="en-IN"/>
        </w:rPr>
        <w:t>Privacy Concerns:</w:t>
      </w:r>
      <w:r w:rsidRPr="00BD73E9">
        <w:rPr>
          <w:lang w:val="en-IN"/>
        </w:rPr>
        <w:t xml:space="preserve"> Face mask detection systems must adhere to privacy regulations and respect individuals' rights.</w:t>
      </w:r>
    </w:p>
    <w:p w14:paraId="7B66504D" w14:textId="77777777" w:rsidR="00BD73E9" w:rsidRDefault="00BD73E9" w:rsidP="00BD73E9">
      <w:pPr>
        <w:numPr>
          <w:ilvl w:val="0"/>
          <w:numId w:val="14"/>
        </w:numPr>
        <w:rPr>
          <w:lang w:val="en-IN"/>
        </w:rPr>
      </w:pPr>
      <w:r w:rsidRPr="00BD73E9">
        <w:rPr>
          <w:bCs/>
          <w:lang w:val="en-IN"/>
        </w:rPr>
        <w:t>Real-Time Processing:</w:t>
      </w:r>
      <w:r w:rsidRPr="00BD73E9">
        <w:rPr>
          <w:lang w:val="en-IN"/>
        </w:rPr>
        <w:t xml:space="preserve"> In applications like video surveillance, real-time processing is essential, requiring efficient algorithms.</w:t>
      </w:r>
    </w:p>
    <w:p w14:paraId="316FA34C" w14:textId="77777777" w:rsidR="00BD73E9" w:rsidRPr="00BD73E9" w:rsidRDefault="00BD73E9" w:rsidP="00BD73E9">
      <w:pPr>
        <w:ind w:left="720"/>
        <w:rPr>
          <w:lang w:val="en-IN"/>
        </w:rPr>
      </w:pPr>
    </w:p>
    <w:p w14:paraId="1F23A6FD" w14:textId="77777777" w:rsidR="00BD73E9" w:rsidRDefault="00BD73E9" w:rsidP="00BD73E9">
      <w:pPr>
        <w:rPr>
          <w:bCs/>
          <w:sz w:val="36"/>
          <w:szCs w:val="36"/>
          <w:lang w:val="en-IN"/>
        </w:rPr>
      </w:pPr>
      <w:r w:rsidRPr="00BD73E9">
        <w:rPr>
          <w:bCs/>
          <w:sz w:val="36"/>
          <w:szCs w:val="36"/>
          <w:lang w:val="en-IN"/>
        </w:rPr>
        <w:t>2.4 Contributions of Existing Research</w:t>
      </w:r>
    </w:p>
    <w:p w14:paraId="45CDF243" w14:textId="77777777" w:rsidR="008D7D4E" w:rsidRPr="00BD73E9" w:rsidRDefault="008D7D4E" w:rsidP="00BD73E9">
      <w:pPr>
        <w:rPr>
          <w:sz w:val="36"/>
          <w:szCs w:val="36"/>
          <w:lang w:val="en-IN"/>
        </w:rPr>
      </w:pPr>
    </w:p>
    <w:p w14:paraId="35CA0C0E" w14:textId="77777777" w:rsidR="00BD73E9" w:rsidRPr="00BD73E9" w:rsidRDefault="00BD73E9" w:rsidP="00BD73E9">
      <w:pPr>
        <w:rPr>
          <w:lang w:val="en-IN"/>
        </w:rPr>
      </w:pPr>
      <w:r w:rsidRPr="00BD73E9">
        <w:rPr>
          <w:lang w:val="en-IN"/>
        </w:rPr>
        <w:t>Existing research in face mask detection has laid the foundation for our project. It demonstrates the feasibility and effectiveness of machine learning and computer vision techniques in addressing the challenges posed by the COVID-19 pandemic. However, there remains room for innovation and improvements in terms of accuracy, speed, and adaptability to diverse scenarios.</w:t>
      </w:r>
    </w:p>
    <w:p w14:paraId="233D4E41" w14:textId="77777777" w:rsidR="00BD73E9" w:rsidRPr="00BD73E9" w:rsidRDefault="00BD73E9" w:rsidP="00BD73E9">
      <w:pPr>
        <w:rPr>
          <w:lang w:val="en-IN"/>
        </w:rPr>
      </w:pPr>
      <w:r w:rsidRPr="00BD73E9">
        <w:rPr>
          <w:lang w:val="en-IN"/>
        </w:rPr>
        <w:t>This literature review provides a comprehensive understanding of the state-of-the-art in face mask detection, setting the stage for our project's methodology and implementation, which will be discussed in subsequent sections.</w:t>
      </w:r>
    </w:p>
    <w:p w14:paraId="01EFCCF0" w14:textId="77777777" w:rsidR="00BD73E9" w:rsidRPr="00BD73E9" w:rsidRDefault="00000000" w:rsidP="00BD73E9">
      <w:pPr>
        <w:rPr>
          <w:lang w:val="en-IN"/>
        </w:rPr>
      </w:pPr>
      <w:r>
        <w:rPr>
          <w:lang w:val="en-IN"/>
        </w:rPr>
        <w:pict w14:anchorId="585918EE">
          <v:rect id="_x0000_i1025" style="width:0;height:0" o:hralign="center" o:hrstd="t" o:hrnoshade="t" o:hr="t" fillcolor="#d1d5db" stroked="f"/>
        </w:pict>
      </w:r>
    </w:p>
    <w:p w14:paraId="6795C4F0" w14:textId="77777777" w:rsidR="00BD73E9" w:rsidRPr="00BD73E9" w:rsidRDefault="00BD73E9" w:rsidP="00BD73E9">
      <w:pPr>
        <w:rPr>
          <w:lang w:val="en-IN"/>
        </w:rPr>
      </w:pPr>
      <w:r w:rsidRPr="00BD73E9">
        <w:rPr>
          <w:lang w:val="en-IN"/>
        </w:rPr>
        <w:t>Please feel free to expand on this literature review with specific research papers and findings that are relevant to your project. Additionally, adapt the content to align with your project's focus and goals.</w:t>
      </w:r>
    </w:p>
    <w:p w14:paraId="245C21FD" w14:textId="77777777" w:rsidR="00F614A5" w:rsidRDefault="00F614A5" w:rsidP="00DF027C"/>
    <w:p w14:paraId="33BB5FE3" w14:textId="77777777" w:rsidR="00F614A5" w:rsidRDefault="00F614A5" w:rsidP="00DF027C"/>
    <w:p w14:paraId="400F7027" w14:textId="77777777" w:rsidR="00F614A5" w:rsidRDefault="00F614A5" w:rsidP="00DF027C"/>
    <w:p w14:paraId="77F90512" w14:textId="77777777" w:rsidR="00F614A5" w:rsidRDefault="00F614A5" w:rsidP="00DF027C"/>
    <w:p w14:paraId="07B601D9" w14:textId="77777777" w:rsidR="00F614A5" w:rsidRDefault="00F614A5" w:rsidP="00DF027C"/>
    <w:p w14:paraId="5B62F5EA" w14:textId="77777777" w:rsidR="00F614A5" w:rsidRDefault="00F614A5" w:rsidP="00DF027C"/>
    <w:p w14:paraId="35405A59" w14:textId="77777777" w:rsidR="00F614A5" w:rsidRDefault="00F614A5" w:rsidP="00DF027C"/>
    <w:p w14:paraId="4B68296B" w14:textId="77777777" w:rsidR="00F614A5" w:rsidRDefault="00F614A5" w:rsidP="00DF027C"/>
    <w:p w14:paraId="049C4986" w14:textId="77777777" w:rsidR="00F614A5" w:rsidRDefault="00F614A5" w:rsidP="00DF027C"/>
    <w:p w14:paraId="0951D4AF" w14:textId="062191EA" w:rsidR="00BD73E9" w:rsidRDefault="00BD73E9" w:rsidP="00BD73E9">
      <w:pPr>
        <w:rPr>
          <w:rFonts w:asciiTheme="majorHAnsi" w:hAnsiTheme="majorHAnsi" w:cstheme="majorHAnsi"/>
          <w:bCs/>
          <w:sz w:val="52"/>
          <w:szCs w:val="52"/>
          <w:lang w:val="en-IN"/>
        </w:rPr>
      </w:pPr>
      <w:r w:rsidRPr="00BD73E9">
        <w:rPr>
          <w:rFonts w:asciiTheme="majorHAnsi" w:hAnsiTheme="majorHAnsi" w:cstheme="majorHAnsi"/>
          <w:bCs/>
          <w:sz w:val="52"/>
          <w:szCs w:val="52"/>
          <w:lang w:val="en-IN"/>
        </w:rPr>
        <w:lastRenderedPageBreak/>
        <w:t>Methodology</w:t>
      </w:r>
    </w:p>
    <w:p w14:paraId="6C988E76" w14:textId="77777777" w:rsidR="00BD73E9" w:rsidRPr="00BD73E9" w:rsidRDefault="00BD73E9" w:rsidP="00BD73E9">
      <w:pPr>
        <w:rPr>
          <w:rFonts w:asciiTheme="majorHAnsi" w:hAnsiTheme="majorHAnsi" w:cstheme="majorHAnsi"/>
          <w:sz w:val="52"/>
          <w:szCs w:val="52"/>
          <w:lang w:val="en-IN"/>
        </w:rPr>
      </w:pPr>
    </w:p>
    <w:p w14:paraId="2358E2AA" w14:textId="77777777" w:rsidR="00BD73E9" w:rsidRDefault="00BD73E9" w:rsidP="00BD73E9">
      <w:pPr>
        <w:rPr>
          <w:lang w:val="en-IN"/>
        </w:rPr>
      </w:pPr>
      <w:r w:rsidRPr="00BD73E9">
        <w:rPr>
          <w:lang w:val="en-IN"/>
        </w:rPr>
        <w:t>In this section, we delve into the methodology employed for developing our face mask detection system. We discuss the steps involved in data collection, preprocessing, machine learning model selection, and the integration of OpenCV for real-time face detection and mask classification.</w:t>
      </w:r>
    </w:p>
    <w:p w14:paraId="56659C65" w14:textId="77777777" w:rsidR="00BD73E9" w:rsidRPr="00BD73E9" w:rsidRDefault="00BD73E9" w:rsidP="00BD73E9">
      <w:pPr>
        <w:rPr>
          <w:lang w:val="en-IN"/>
        </w:rPr>
      </w:pPr>
    </w:p>
    <w:p w14:paraId="6C0F7F50" w14:textId="233BB0CC" w:rsidR="007B59F3" w:rsidRDefault="00BD73E9" w:rsidP="00BD73E9">
      <w:pPr>
        <w:rPr>
          <w:bCs/>
          <w:sz w:val="36"/>
          <w:szCs w:val="36"/>
          <w:lang w:val="en-IN"/>
        </w:rPr>
      </w:pPr>
      <w:r w:rsidRPr="00BD73E9">
        <w:rPr>
          <w:bCs/>
          <w:sz w:val="36"/>
          <w:szCs w:val="36"/>
          <w:lang w:val="en-IN"/>
        </w:rPr>
        <w:t>3.1 Data Collection and Preprocessing</w:t>
      </w:r>
    </w:p>
    <w:p w14:paraId="7DE3AE78" w14:textId="77777777" w:rsidR="007B59F3" w:rsidRPr="00BD73E9" w:rsidRDefault="007B59F3" w:rsidP="00BD73E9">
      <w:pPr>
        <w:rPr>
          <w:bCs/>
          <w:sz w:val="36"/>
          <w:szCs w:val="36"/>
          <w:lang w:val="en-IN"/>
        </w:rPr>
      </w:pPr>
    </w:p>
    <w:p w14:paraId="2583FE13" w14:textId="77777777" w:rsidR="00BD73E9" w:rsidRPr="00BD73E9" w:rsidRDefault="00BD73E9" w:rsidP="00BD73E9">
      <w:pPr>
        <w:rPr>
          <w:lang w:val="en-IN"/>
        </w:rPr>
      </w:pPr>
      <w:r w:rsidRPr="00BD73E9">
        <w:rPr>
          <w:bCs/>
          <w:lang w:val="en-IN"/>
        </w:rPr>
        <w:t>Dataset Selection:</w:t>
      </w:r>
      <w:r w:rsidRPr="00BD73E9">
        <w:rPr>
          <w:lang w:val="en-IN"/>
        </w:rPr>
        <w:t xml:space="preserve"> We collected a diverse dataset comprising images of individuals with and without masks. The dataset was carefully curated to include variations in mask types, lighting conditions, and poses.</w:t>
      </w:r>
    </w:p>
    <w:p w14:paraId="53B6F1EC" w14:textId="77777777" w:rsidR="00BD73E9" w:rsidRPr="00BD73E9" w:rsidRDefault="00BD73E9" w:rsidP="00BD73E9">
      <w:pPr>
        <w:rPr>
          <w:lang w:val="en-IN"/>
        </w:rPr>
      </w:pPr>
      <w:r w:rsidRPr="00BD73E9">
        <w:rPr>
          <w:bCs/>
          <w:lang w:val="en-IN"/>
        </w:rPr>
        <w:t>Data Augmentation:</w:t>
      </w:r>
      <w:r w:rsidRPr="00BD73E9">
        <w:rPr>
          <w:lang w:val="en-IN"/>
        </w:rPr>
        <w:t xml:space="preserve"> To enhance the dataset's diversity and improve model generalization, we applied data augmentation techniques such as rotation, scaling, and brightness adjustments.</w:t>
      </w:r>
    </w:p>
    <w:p w14:paraId="2C6BCE77" w14:textId="77777777" w:rsidR="00BD73E9" w:rsidRDefault="00BD73E9" w:rsidP="00BD73E9">
      <w:pPr>
        <w:rPr>
          <w:lang w:val="en-IN"/>
        </w:rPr>
      </w:pPr>
      <w:r w:rsidRPr="00BD73E9">
        <w:rPr>
          <w:bCs/>
          <w:lang w:val="en-IN"/>
        </w:rPr>
        <w:t>Preprocessing:</w:t>
      </w:r>
      <w:r w:rsidRPr="00BD73E9">
        <w:rPr>
          <w:lang w:val="en-IN"/>
        </w:rPr>
        <w:t xml:space="preserve"> Images underwent preprocessing steps, including resizing, normalization, and noise reduction, to ensure consistency and improve model performance.</w:t>
      </w:r>
    </w:p>
    <w:p w14:paraId="2DF806B1" w14:textId="77777777" w:rsidR="007B59F3" w:rsidRPr="00BD73E9" w:rsidRDefault="007B59F3" w:rsidP="00BD73E9">
      <w:pPr>
        <w:rPr>
          <w:lang w:val="en-IN"/>
        </w:rPr>
      </w:pPr>
    </w:p>
    <w:p w14:paraId="39CDC26F" w14:textId="43FA45EB" w:rsidR="007B59F3" w:rsidRDefault="00BD73E9" w:rsidP="00BD73E9">
      <w:pPr>
        <w:rPr>
          <w:bCs/>
          <w:sz w:val="36"/>
          <w:szCs w:val="36"/>
          <w:lang w:val="en-IN"/>
        </w:rPr>
      </w:pPr>
      <w:r w:rsidRPr="00BD73E9">
        <w:rPr>
          <w:bCs/>
          <w:sz w:val="36"/>
          <w:szCs w:val="36"/>
          <w:lang w:val="en-IN"/>
        </w:rPr>
        <w:t>3.2 Machine Learning Algorithms</w:t>
      </w:r>
    </w:p>
    <w:p w14:paraId="3FB889D0" w14:textId="77777777" w:rsidR="007B59F3" w:rsidRPr="00BD73E9" w:rsidRDefault="007B59F3" w:rsidP="00BD73E9">
      <w:pPr>
        <w:rPr>
          <w:bCs/>
          <w:sz w:val="36"/>
          <w:szCs w:val="36"/>
          <w:lang w:val="en-IN"/>
        </w:rPr>
      </w:pPr>
    </w:p>
    <w:p w14:paraId="2B8E04DC" w14:textId="77777777" w:rsidR="00BD73E9" w:rsidRPr="00BD73E9" w:rsidRDefault="00BD73E9" w:rsidP="00BD73E9">
      <w:pPr>
        <w:rPr>
          <w:lang w:val="en-IN"/>
        </w:rPr>
      </w:pPr>
      <w:r w:rsidRPr="00BD73E9">
        <w:rPr>
          <w:bCs/>
          <w:lang w:val="en-IN"/>
        </w:rPr>
        <w:t>Model Selection:</w:t>
      </w:r>
      <w:r w:rsidRPr="00BD73E9">
        <w:rPr>
          <w:lang w:val="en-IN"/>
        </w:rPr>
        <w:t xml:space="preserve"> We experimented with various machine learning algorithms, including Convolutional Neural Networks (CNNs) such as ResNet and MobileNet, to build our mask detection model.</w:t>
      </w:r>
    </w:p>
    <w:p w14:paraId="025D453E" w14:textId="77777777" w:rsidR="00BD73E9" w:rsidRPr="00BD73E9" w:rsidRDefault="00BD73E9" w:rsidP="00BD73E9">
      <w:pPr>
        <w:rPr>
          <w:lang w:val="en-IN"/>
        </w:rPr>
      </w:pPr>
      <w:r w:rsidRPr="00BD73E9">
        <w:rPr>
          <w:bCs/>
          <w:lang w:val="en-IN"/>
        </w:rPr>
        <w:t>Training:</w:t>
      </w:r>
      <w:r w:rsidRPr="00BD73E9">
        <w:rPr>
          <w:lang w:val="en-IN"/>
        </w:rPr>
        <w:t xml:space="preserve"> The selected model was trained using our preprocessed dataset. We divided the dataset into training and validation sets to monitor the model's performance during training.</w:t>
      </w:r>
    </w:p>
    <w:p w14:paraId="4F35FC6B" w14:textId="77777777" w:rsidR="00BD73E9" w:rsidRPr="00BD73E9" w:rsidRDefault="00BD73E9" w:rsidP="00BD73E9">
      <w:pPr>
        <w:rPr>
          <w:lang w:val="en-IN"/>
        </w:rPr>
      </w:pPr>
      <w:r w:rsidRPr="00BD73E9">
        <w:rPr>
          <w:bCs/>
          <w:lang w:val="en-IN"/>
        </w:rPr>
        <w:t>Hyperparameter Tuning:</w:t>
      </w:r>
      <w:r w:rsidRPr="00BD73E9">
        <w:rPr>
          <w:lang w:val="en-IN"/>
        </w:rPr>
        <w:t xml:space="preserve"> We optimized hyperparameters such as learning rates, batch sizes, and dropout rates to achieve the best model performance.</w:t>
      </w:r>
    </w:p>
    <w:p w14:paraId="652164BF" w14:textId="77777777" w:rsidR="00BD73E9" w:rsidRDefault="00BD73E9" w:rsidP="00BD73E9">
      <w:pPr>
        <w:rPr>
          <w:lang w:val="en-IN"/>
        </w:rPr>
      </w:pPr>
      <w:r w:rsidRPr="00BD73E9">
        <w:rPr>
          <w:bCs/>
          <w:lang w:val="en-IN"/>
        </w:rPr>
        <w:t>Evaluation Metrics:</w:t>
      </w:r>
      <w:r w:rsidRPr="00BD73E9">
        <w:rPr>
          <w:lang w:val="en-IN"/>
        </w:rPr>
        <w:t xml:space="preserve"> We employed metrics like accuracy, precision, recall, and F1-score to assess the model's performance on the validation and test datasets.</w:t>
      </w:r>
    </w:p>
    <w:p w14:paraId="5B9CD616" w14:textId="77777777" w:rsidR="007B59F3" w:rsidRDefault="007B59F3" w:rsidP="00BD73E9">
      <w:pPr>
        <w:rPr>
          <w:lang w:val="en-IN"/>
        </w:rPr>
      </w:pPr>
    </w:p>
    <w:p w14:paraId="3ACF0FD7" w14:textId="77777777" w:rsidR="007B59F3" w:rsidRPr="00BD73E9" w:rsidRDefault="007B59F3" w:rsidP="00BD73E9">
      <w:pPr>
        <w:rPr>
          <w:lang w:val="en-IN"/>
        </w:rPr>
      </w:pPr>
    </w:p>
    <w:p w14:paraId="4D22D5FE" w14:textId="77777777" w:rsidR="00BD73E9" w:rsidRPr="007B59F3" w:rsidRDefault="00BD73E9" w:rsidP="00BD73E9">
      <w:pPr>
        <w:rPr>
          <w:bCs/>
          <w:sz w:val="36"/>
          <w:szCs w:val="36"/>
          <w:lang w:val="en-IN"/>
        </w:rPr>
      </w:pPr>
      <w:r w:rsidRPr="00BD73E9">
        <w:rPr>
          <w:bCs/>
          <w:sz w:val="36"/>
          <w:szCs w:val="36"/>
          <w:lang w:val="en-IN"/>
        </w:rPr>
        <w:lastRenderedPageBreak/>
        <w:t>3.3 Integration of OpenCV for Real-Time Detection</w:t>
      </w:r>
    </w:p>
    <w:p w14:paraId="5B66834B" w14:textId="77777777" w:rsidR="007B59F3" w:rsidRPr="00BD73E9" w:rsidRDefault="007B59F3" w:rsidP="00BD73E9">
      <w:pPr>
        <w:rPr>
          <w:lang w:val="en-IN"/>
        </w:rPr>
      </w:pPr>
    </w:p>
    <w:p w14:paraId="4C784C9C" w14:textId="77777777" w:rsidR="00BD73E9" w:rsidRPr="00BD73E9" w:rsidRDefault="00BD73E9" w:rsidP="00BD73E9">
      <w:pPr>
        <w:rPr>
          <w:lang w:val="en-IN"/>
        </w:rPr>
      </w:pPr>
      <w:r w:rsidRPr="00BD73E9">
        <w:rPr>
          <w:bCs/>
          <w:lang w:val="en-IN"/>
        </w:rPr>
        <w:t>Face Detection:</w:t>
      </w:r>
      <w:r w:rsidRPr="00BD73E9">
        <w:rPr>
          <w:lang w:val="en-IN"/>
        </w:rPr>
        <w:t xml:space="preserve"> We used OpenCV's pre-trained deep learning models for face detection. This allowed us to identify faces in real-time video streams.</w:t>
      </w:r>
    </w:p>
    <w:p w14:paraId="3E1FE69F" w14:textId="77777777" w:rsidR="00BD73E9" w:rsidRPr="00BD73E9" w:rsidRDefault="00BD73E9" w:rsidP="00BD73E9">
      <w:pPr>
        <w:rPr>
          <w:lang w:val="en-IN"/>
        </w:rPr>
      </w:pPr>
      <w:r w:rsidRPr="00BD73E9">
        <w:rPr>
          <w:bCs/>
          <w:lang w:val="en-IN"/>
        </w:rPr>
        <w:t>Mask Classification:</w:t>
      </w:r>
      <w:r w:rsidRPr="00BD73E9">
        <w:rPr>
          <w:lang w:val="en-IN"/>
        </w:rPr>
        <w:t xml:space="preserve"> Once faces were detected, we integrated our trained mask detection model to classify whether the person was wearing a mask correctly, incorrectly, or not at all.</w:t>
      </w:r>
    </w:p>
    <w:p w14:paraId="68DF3574" w14:textId="77777777" w:rsidR="00BD73E9" w:rsidRDefault="00BD73E9" w:rsidP="00BD73E9">
      <w:pPr>
        <w:rPr>
          <w:lang w:val="en-IN"/>
        </w:rPr>
      </w:pPr>
      <w:r w:rsidRPr="00BD73E9">
        <w:rPr>
          <w:bCs/>
          <w:lang w:val="en-IN"/>
        </w:rPr>
        <w:t>Real-Time Processing:</w:t>
      </w:r>
      <w:r w:rsidRPr="00BD73E9">
        <w:rPr>
          <w:lang w:val="en-IN"/>
        </w:rPr>
        <w:t xml:space="preserve"> The entire system was designed to operate in real-time, making it suitable for applications such as video surveillance and public spaces monitoring.</w:t>
      </w:r>
    </w:p>
    <w:p w14:paraId="376B1CC6" w14:textId="77777777" w:rsidR="007B59F3" w:rsidRPr="00BD73E9" w:rsidRDefault="007B59F3" w:rsidP="00BD73E9">
      <w:pPr>
        <w:rPr>
          <w:lang w:val="en-IN"/>
        </w:rPr>
      </w:pPr>
    </w:p>
    <w:p w14:paraId="56129F39" w14:textId="77777777" w:rsidR="00BD73E9" w:rsidRPr="007B59F3" w:rsidRDefault="00BD73E9" w:rsidP="00BD73E9">
      <w:pPr>
        <w:rPr>
          <w:bCs/>
          <w:sz w:val="36"/>
          <w:szCs w:val="36"/>
          <w:lang w:val="en-IN"/>
        </w:rPr>
      </w:pPr>
      <w:r w:rsidRPr="00BD73E9">
        <w:rPr>
          <w:bCs/>
          <w:sz w:val="36"/>
          <w:szCs w:val="36"/>
          <w:lang w:val="en-IN"/>
        </w:rPr>
        <w:t>3.4 Ethical Considerations</w:t>
      </w:r>
    </w:p>
    <w:p w14:paraId="4CB215D8" w14:textId="77777777" w:rsidR="007B59F3" w:rsidRPr="00BD73E9" w:rsidRDefault="007B59F3" w:rsidP="00BD73E9">
      <w:pPr>
        <w:rPr>
          <w:lang w:val="en-IN"/>
        </w:rPr>
      </w:pPr>
    </w:p>
    <w:p w14:paraId="23731FC1" w14:textId="77777777" w:rsidR="00BD73E9" w:rsidRPr="00BD73E9" w:rsidRDefault="00BD73E9" w:rsidP="00BD73E9">
      <w:pPr>
        <w:rPr>
          <w:lang w:val="en-IN"/>
        </w:rPr>
      </w:pPr>
      <w:r w:rsidRPr="00BD73E9">
        <w:rPr>
          <w:lang w:val="en-IN"/>
        </w:rPr>
        <w:t>Throughout the development of our face mask detection system, we maintained a strong commitment to ethical considerations:</w:t>
      </w:r>
    </w:p>
    <w:p w14:paraId="129604FC" w14:textId="77777777" w:rsidR="00BD73E9" w:rsidRPr="00BD73E9" w:rsidRDefault="00BD73E9" w:rsidP="00BD73E9">
      <w:pPr>
        <w:numPr>
          <w:ilvl w:val="0"/>
          <w:numId w:val="15"/>
        </w:numPr>
        <w:rPr>
          <w:lang w:val="en-IN"/>
        </w:rPr>
      </w:pPr>
      <w:r w:rsidRPr="00BD73E9">
        <w:rPr>
          <w:bCs/>
          <w:lang w:val="en-IN"/>
        </w:rPr>
        <w:t>Privacy:</w:t>
      </w:r>
      <w:r w:rsidRPr="00BD73E9">
        <w:rPr>
          <w:lang w:val="en-IN"/>
        </w:rPr>
        <w:t xml:space="preserve"> We ensured that our system did not infringe upon individuals' privacy rights. Images were processed and discarded in real-time without storing any personal data.</w:t>
      </w:r>
    </w:p>
    <w:p w14:paraId="2049F12B" w14:textId="77777777" w:rsidR="00BD73E9" w:rsidRDefault="00BD73E9" w:rsidP="00BD73E9">
      <w:pPr>
        <w:numPr>
          <w:ilvl w:val="0"/>
          <w:numId w:val="15"/>
        </w:numPr>
        <w:rPr>
          <w:lang w:val="en-IN"/>
        </w:rPr>
      </w:pPr>
      <w:r w:rsidRPr="00BD73E9">
        <w:rPr>
          <w:bCs/>
          <w:lang w:val="en-IN"/>
        </w:rPr>
        <w:t>Bias:</w:t>
      </w:r>
      <w:r w:rsidRPr="00BD73E9">
        <w:rPr>
          <w:lang w:val="en-IN"/>
        </w:rPr>
        <w:t xml:space="preserve"> We actively addressed bias in our dataset and model to minimize any potential disparities in mask detection based on factors like gender, age, and ethnicity.</w:t>
      </w:r>
    </w:p>
    <w:p w14:paraId="0C8B647D" w14:textId="77777777" w:rsidR="007B59F3" w:rsidRPr="00BD73E9" w:rsidRDefault="007B59F3" w:rsidP="007B59F3">
      <w:pPr>
        <w:ind w:left="720"/>
        <w:rPr>
          <w:lang w:val="en-IN"/>
        </w:rPr>
      </w:pPr>
    </w:p>
    <w:p w14:paraId="4FB5CC3F" w14:textId="77777777" w:rsidR="00BD73E9" w:rsidRPr="007B59F3" w:rsidRDefault="00BD73E9" w:rsidP="00BD73E9">
      <w:pPr>
        <w:rPr>
          <w:bCs/>
          <w:sz w:val="36"/>
          <w:szCs w:val="36"/>
          <w:lang w:val="en-IN"/>
        </w:rPr>
      </w:pPr>
      <w:r w:rsidRPr="00BD73E9">
        <w:rPr>
          <w:bCs/>
          <w:sz w:val="36"/>
          <w:szCs w:val="36"/>
          <w:lang w:val="en-IN"/>
        </w:rPr>
        <w:t>3.5 Software and Hardware Requirements</w:t>
      </w:r>
    </w:p>
    <w:p w14:paraId="7D9AF6FD" w14:textId="77777777" w:rsidR="007B59F3" w:rsidRPr="00BD73E9" w:rsidRDefault="007B59F3" w:rsidP="00BD73E9">
      <w:pPr>
        <w:rPr>
          <w:lang w:val="en-IN"/>
        </w:rPr>
      </w:pPr>
    </w:p>
    <w:p w14:paraId="0C696D9F" w14:textId="77777777" w:rsidR="00BD73E9" w:rsidRPr="00BD73E9" w:rsidRDefault="00BD73E9" w:rsidP="00BD73E9">
      <w:pPr>
        <w:rPr>
          <w:lang w:val="en-IN"/>
        </w:rPr>
      </w:pPr>
      <w:r w:rsidRPr="00BD73E9">
        <w:rPr>
          <w:lang w:val="en-IN"/>
        </w:rPr>
        <w:t>We implemented our system using the following software and hardware components:</w:t>
      </w:r>
    </w:p>
    <w:p w14:paraId="439F3358" w14:textId="77777777" w:rsidR="00BD73E9" w:rsidRPr="00BD73E9" w:rsidRDefault="00BD73E9" w:rsidP="00BD73E9">
      <w:pPr>
        <w:numPr>
          <w:ilvl w:val="0"/>
          <w:numId w:val="16"/>
        </w:numPr>
        <w:rPr>
          <w:lang w:val="en-IN"/>
        </w:rPr>
      </w:pPr>
      <w:r w:rsidRPr="00BD73E9">
        <w:rPr>
          <w:lang w:val="en-IN"/>
        </w:rPr>
        <w:t>Python for coding and scripting.</w:t>
      </w:r>
    </w:p>
    <w:p w14:paraId="4D8194DA" w14:textId="77777777" w:rsidR="00BD73E9" w:rsidRPr="00BD73E9" w:rsidRDefault="00BD73E9" w:rsidP="00BD73E9">
      <w:pPr>
        <w:numPr>
          <w:ilvl w:val="0"/>
          <w:numId w:val="16"/>
        </w:numPr>
        <w:rPr>
          <w:lang w:val="en-IN"/>
        </w:rPr>
      </w:pPr>
      <w:r w:rsidRPr="00BD73E9">
        <w:rPr>
          <w:lang w:val="en-IN"/>
        </w:rPr>
        <w:t>Machine learning libraries, including TensorFlow and scikit-learn.</w:t>
      </w:r>
    </w:p>
    <w:p w14:paraId="7F385FE2" w14:textId="77777777" w:rsidR="00BD73E9" w:rsidRPr="00BD73E9" w:rsidRDefault="00BD73E9" w:rsidP="00BD73E9">
      <w:pPr>
        <w:numPr>
          <w:ilvl w:val="0"/>
          <w:numId w:val="16"/>
        </w:numPr>
        <w:rPr>
          <w:lang w:val="en-IN"/>
        </w:rPr>
      </w:pPr>
      <w:r w:rsidRPr="00BD73E9">
        <w:rPr>
          <w:lang w:val="en-IN"/>
        </w:rPr>
        <w:t>OpenCV for real-time image and video processing.</w:t>
      </w:r>
    </w:p>
    <w:p w14:paraId="30C36880" w14:textId="77777777" w:rsidR="00BD73E9" w:rsidRPr="00BD73E9" w:rsidRDefault="00BD73E9" w:rsidP="00BD73E9">
      <w:pPr>
        <w:numPr>
          <w:ilvl w:val="0"/>
          <w:numId w:val="16"/>
        </w:numPr>
        <w:rPr>
          <w:lang w:val="en-IN"/>
        </w:rPr>
      </w:pPr>
      <w:r w:rsidRPr="00BD73E9">
        <w:rPr>
          <w:lang w:val="en-IN"/>
        </w:rPr>
        <w:t>Standard computer hardware with GPUs for training, and compatible cameras for real-time detection.</w:t>
      </w:r>
    </w:p>
    <w:p w14:paraId="538CB2AB" w14:textId="77777777" w:rsidR="00BD73E9" w:rsidRPr="00BD73E9" w:rsidRDefault="00BD73E9" w:rsidP="00BD73E9">
      <w:pPr>
        <w:rPr>
          <w:lang w:val="en-IN"/>
        </w:rPr>
      </w:pPr>
      <w:r w:rsidRPr="00BD73E9">
        <w:rPr>
          <w:lang w:val="en-IN"/>
        </w:rPr>
        <w:t>The methodology outlined above forms the foundation of our face mask detection system, and the subsequent section will provide insights into its practical implementation.</w:t>
      </w:r>
    </w:p>
    <w:p w14:paraId="4ECB12A7" w14:textId="77777777" w:rsidR="00F614A5" w:rsidRDefault="00F614A5" w:rsidP="00DF027C"/>
    <w:p w14:paraId="4F50C9BA" w14:textId="77777777" w:rsidR="00F614A5" w:rsidRDefault="00F614A5" w:rsidP="00DF027C"/>
    <w:p w14:paraId="024BEE97" w14:textId="3B7057EE" w:rsidR="007B59F3" w:rsidRPr="007B59F3" w:rsidRDefault="007B59F3" w:rsidP="007B59F3">
      <w:pPr>
        <w:rPr>
          <w:rFonts w:asciiTheme="majorHAnsi" w:hAnsiTheme="majorHAnsi" w:cstheme="majorHAnsi"/>
          <w:bCs/>
          <w:sz w:val="52"/>
          <w:szCs w:val="52"/>
          <w:lang w:val="en-IN"/>
        </w:rPr>
      </w:pPr>
      <w:r w:rsidRPr="007B59F3">
        <w:rPr>
          <w:rFonts w:asciiTheme="majorHAnsi" w:hAnsiTheme="majorHAnsi" w:cstheme="majorHAnsi"/>
          <w:bCs/>
          <w:sz w:val="52"/>
          <w:szCs w:val="52"/>
          <w:lang w:val="en-IN"/>
        </w:rPr>
        <w:t>Implementation</w:t>
      </w:r>
    </w:p>
    <w:p w14:paraId="4DF984D9" w14:textId="77777777" w:rsidR="007B59F3" w:rsidRDefault="007B59F3" w:rsidP="007B59F3">
      <w:pPr>
        <w:rPr>
          <w:bCs/>
          <w:lang w:val="en-IN"/>
        </w:rPr>
      </w:pPr>
    </w:p>
    <w:p w14:paraId="2539BC65" w14:textId="37AC73E9" w:rsidR="007B59F3" w:rsidRPr="007B59F3" w:rsidRDefault="007B59F3" w:rsidP="007B59F3">
      <w:pPr>
        <w:rPr>
          <w:lang w:val="en-IN"/>
        </w:rPr>
      </w:pPr>
    </w:p>
    <w:p w14:paraId="360CC11E" w14:textId="77777777" w:rsidR="007B59F3" w:rsidRDefault="007B59F3" w:rsidP="007B59F3">
      <w:pPr>
        <w:rPr>
          <w:lang w:val="en-IN"/>
        </w:rPr>
      </w:pPr>
      <w:r w:rsidRPr="007B59F3">
        <w:rPr>
          <w:lang w:val="en-IN"/>
        </w:rPr>
        <w:t>This section provides a detailed overview of the practical implementation of our face mask detection system. We discuss the architecture, software, hardware, and provide code snippets for key components.</w:t>
      </w:r>
    </w:p>
    <w:p w14:paraId="64A5BF53" w14:textId="77777777" w:rsidR="007B59F3" w:rsidRDefault="007B59F3" w:rsidP="007B59F3">
      <w:pPr>
        <w:rPr>
          <w:lang w:val="en-IN"/>
        </w:rPr>
      </w:pPr>
    </w:p>
    <w:p w14:paraId="1AD9CCE0" w14:textId="77777777" w:rsidR="007B59F3" w:rsidRPr="007B59F3" w:rsidRDefault="007B59F3" w:rsidP="007B59F3">
      <w:pPr>
        <w:rPr>
          <w:sz w:val="36"/>
          <w:szCs w:val="36"/>
          <w:lang w:val="en-IN"/>
        </w:rPr>
      </w:pPr>
    </w:p>
    <w:p w14:paraId="22596BF6" w14:textId="77777777" w:rsidR="007B59F3" w:rsidRPr="007B59F3" w:rsidRDefault="007B59F3" w:rsidP="007B59F3">
      <w:pPr>
        <w:rPr>
          <w:bCs/>
          <w:sz w:val="36"/>
          <w:szCs w:val="36"/>
          <w:lang w:val="en-IN"/>
        </w:rPr>
      </w:pPr>
      <w:r w:rsidRPr="007B59F3">
        <w:rPr>
          <w:bCs/>
          <w:sz w:val="36"/>
          <w:szCs w:val="36"/>
          <w:lang w:val="en-IN"/>
        </w:rPr>
        <w:t>4.1 System Architecture</w:t>
      </w:r>
    </w:p>
    <w:p w14:paraId="72576753" w14:textId="77777777" w:rsidR="007B59F3" w:rsidRPr="007B59F3" w:rsidRDefault="007B59F3" w:rsidP="007B59F3">
      <w:pPr>
        <w:rPr>
          <w:lang w:val="en-IN"/>
        </w:rPr>
      </w:pPr>
    </w:p>
    <w:p w14:paraId="5B8F6F3E" w14:textId="77777777" w:rsidR="007B59F3" w:rsidRPr="007B59F3" w:rsidRDefault="007B59F3" w:rsidP="007B59F3">
      <w:pPr>
        <w:rPr>
          <w:lang w:val="en-IN"/>
        </w:rPr>
      </w:pPr>
      <w:r w:rsidRPr="007B59F3">
        <w:rPr>
          <w:lang w:val="en-IN"/>
        </w:rPr>
        <w:t>Our face mask detection system is designed with a modular architecture, comprising the following components:</w:t>
      </w:r>
    </w:p>
    <w:p w14:paraId="28AB842D" w14:textId="77777777" w:rsidR="007B59F3" w:rsidRPr="007B59F3" w:rsidRDefault="007B59F3" w:rsidP="007B59F3">
      <w:pPr>
        <w:numPr>
          <w:ilvl w:val="0"/>
          <w:numId w:val="17"/>
        </w:numPr>
        <w:rPr>
          <w:lang w:val="en-IN"/>
        </w:rPr>
      </w:pPr>
      <w:r w:rsidRPr="007B59F3">
        <w:rPr>
          <w:bCs/>
          <w:lang w:val="en-IN"/>
        </w:rPr>
        <w:t>Data Collection and Preprocessing:</w:t>
      </w:r>
      <w:r w:rsidRPr="007B59F3">
        <w:rPr>
          <w:lang w:val="en-IN"/>
        </w:rPr>
        <w:t xml:space="preserve"> Responsible for gathering and preprocessing the dataset.</w:t>
      </w:r>
    </w:p>
    <w:p w14:paraId="56FA8657" w14:textId="77777777" w:rsidR="007B59F3" w:rsidRPr="007B59F3" w:rsidRDefault="007B59F3" w:rsidP="007B59F3">
      <w:pPr>
        <w:numPr>
          <w:ilvl w:val="0"/>
          <w:numId w:val="17"/>
        </w:numPr>
        <w:rPr>
          <w:lang w:val="en-IN"/>
        </w:rPr>
      </w:pPr>
      <w:r w:rsidRPr="007B59F3">
        <w:rPr>
          <w:bCs/>
          <w:lang w:val="en-IN"/>
        </w:rPr>
        <w:t>Machine Learning Model:</w:t>
      </w:r>
      <w:r w:rsidRPr="007B59F3">
        <w:rPr>
          <w:lang w:val="en-IN"/>
        </w:rPr>
        <w:t xml:space="preserve"> Includes the selected machine learning algorithm for mask detection.</w:t>
      </w:r>
    </w:p>
    <w:p w14:paraId="6400A932" w14:textId="77777777" w:rsidR="007B59F3" w:rsidRPr="007B59F3" w:rsidRDefault="007B59F3" w:rsidP="007B59F3">
      <w:pPr>
        <w:numPr>
          <w:ilvl w:val="0"/>
          <w:numId w:val="17"/>
        </w:numPr>
        <w:rPr>
          <w:lang w:val="en-IN"/>
        </w:rPr>
      </w:pPr>
      <w:r w:rsidRPr="007B59F3">
        <w:rPr>
          <w:bCs/>
          <w:lang w:val="en-IN"/>
        </w:rPr>
        <w:t>OpenCV Integration:</w:t>
      </w:r>
      <w:r w:rsidRPr="007B59F3">
        <w:rPr>
          <w:lang w:val="en-IN"/>
        </w:rPr>
        <w:t xml:space="preserve"> Incorporates OpenCV for real-time face detection and mask classification.</w:t>
      </w:r>
    </w:p>
    <w:p w14:paraId="0867CB18" w14:textId="77777777" w:rsidR="007B59F3" w:rsidRDefault="007B59F3" w:rsidP="007B59F3">
      <w:pPr>
        <w:numPr>
          <w:ilvl w:val="0"/>
          <w:numId w:val="17"/>
        </w:numPr>
        <w:rPr>
          <w:lang w:val="en-IN"/>
        </w:rPr>
      </w:pPr>
      <w:r w:rsidRPr="007B59F3">
        <w:rPr>
          <w:bCs/>
          <w:lang w:val="en-IN"/>
        </w:rPr>
        <w:t>Real-Time Processing:</w:t>
      </w:r>
      <w:r w:rsidRPr="007B59F3">
        <w:rPr>
          <w:lang w:val="en-IN"/>
        </w:rPr>
        <w:t xml:space="preserve"> Ensures that the system operates in real-time, making it suitable for applications like video surveillance.</w:t>
      </w:r>
    </w:p>
    <w:p w14:paraId="5DDA23E0" w14:textId="77777777" w:rsidR="007B59F3" w:rsidRPr="007B59F3" w:rsidRDefault="007B59F3" w:rsidP="007B59F3">
      <w:pPr>
        <w:ind w:left="720"/>
        <w:rPr>
          <w:lang w:val="en-IN"/>
        </w:rPr>
      </w:pPr>
    </w:p>
    <w:p w14:paraId="10E708BA" w14:textId="77777777" w:rsidR="007B59F3" w:rsidRPr="007B59F3" w:rsidRDefault="007B59F3" w:rsidP="007B59F3">
      <w:pPr>
        <w:rPr>
          <w:bCs/>
          <w:sz w:val="36"/>
          <w:szCs w:val="36"/>
          <w:lang w:val="en-IN"/>
        </w:rPr>
      </w:pPr>
      <w:r w:rsidRPr="007B59F3">
        <w:rPr>
          <w:bCs/>
          <w:sz w:val="36"/>
          <w:szCs w:val="36"/>
          <w:lang w:val="en-IN"/>
        </w:rPr>
        <w:t>4.2 Software Components</w:t>
      </w:r>
    </w:p>
    <w:p w14:paraId="3C9953FC" w14:textId="77777777" w:rsidR="007B59F3" w:rsidRPr="007B59F3" w:rsidRDefault="007B59F3" w:rsidP="007B59F3">
      <w:pPr>
        <w:rPr>
          <w:lang w:val="en-IN"/>
        </w:rPr>
      </w:pPr>
    </w:p>
    <w:p w14:paraId="0A46731B" w14:textId="77777777" w:rsidR="007B59F3" w:rsidRPr="007B59F3" w:rsidRDefault="007B59F3" w:rsidP="007B59F3">
      <w:pPr>
        <w:rPr>
          <w:lang w:val="en-IN"/>
        </w:rPr>
      </w:pPr>
      <w:r w:rsidRPr="007B59F3">
        <w:rPr>
          <w:bCs/>
          <w:lang w:val="en-IN"/>
        </w:rPr>
        <w:t>Python Scripting:</w:t>
      </w:r>
      <w:r w:rsidRPr="007B59F3">
        <w:rPr>
          <w:lang w:val="en-IN"/>
        </w:rPr>
        <w:t xml:space="preserve"> We implemented the system using Python for its versatility in machine learning and computer vision applications.</w:t>
      </w:r>
    </w:p>
    <w:p w14:paraId="4BBA9ABD" w14:textId="77777777" w:rsidR="007B59F3" w:rsidRPr="007B59F3" w:rsidRDefault="007B59F3" w:rsidP="007B59F3">
      <w:pPr>
        <w:rPr>
          <w:lang w:val="en-IN"/>
        </w:rPr>
      </w:pPr>
      <w:r w:rsidRPr="007B59F3">
        <w:rPr>
          <w:bCs/>
          <w:lang w:val="en-IN"/>
        </w:rPr>
        <w:t>Libraries:</w:t>
      </w:r>
      <w:r w:rsidRPr="007B59F3">
        <w:rPr>
          <w:lang w:val="en-IN"/>
        </w:rPr>
        <w:t xml:space="preserve"> We utilized popular libraries and frameworks, including TensorFlow, scikit-learn, OpenCV, and NumPy.</w:t>
      </w:r>
    </w:p>
    <w:p w14:paraId="50CF2CE2" w14:textId="77777777" w:rsidR="007B59F3" w:rsidRPr="007B59F3" w:rsidRDefault="007B59F3" w:rsidP="007B59F3">
      <w:pPr>
        <w:rPr>
          <w:lang w:val="en-IN"/>
        </w:rPr>
      </w:pPr>
      <w:r w:rsidRPr="007B59F3">
        <w:rPr>
          <w:bCs/>
          <w:lang w:val="en-IN"/>
        </w:rPr>
        <w:t>Code Snippets:</w:t>
      </w:r>
      <w:r w:rsidRPr="007B59F3">
        <w:rPr>
          <w:lang w:val="en-IN"/>
        </w:rPr>
        <w:t xml:space="preserve"> Below are simplified code snippets to illustrate key parts of our system:</w:t>
      </w:r>
    </w:p>
    <w:p w14:paraId="646A683F" w14:textId="77777777" w:rsidR="00F614A5" w:rsidRDefault="00F614A5" w:rsidP="00DF027C"/>
    <w:p w14:paraId="45177B9D" w14:textId="77777777" w:rsidR="00F614A5" w:rsidRDefault="00F614A5" w:rsidP="00DF027C"/>
    <w:p w14:paraId="38AD0CFF" w14:textId="77777777" w:rsidR="00F614A5" w:rsidRDefault="00F614A5" w:rsidP="00DF027C"/>
    <w:p w14:paraId="43B8792B" w14:textId="77777777" w:rsidR="00F614A5" w:rsidRDefault="00F614A5" w:rsidP="00DF027C"/>
    <w:p w14:paraId="0EB4CB80" w14:textId="0FEF95A0" w:rsidR="007B59F3" w:rsidRPr="007B59F3" w:rsidRDefault="007B59F3" w:rsidP="007B59F3">
      <w:r>
        <w:rPr>
          <w:noProof/>
        </w:rPr>
        <w:lastRenderedPageBreak/>
        <w:drawing>
          <wp:inline distT="0" distB="0" distL="0" distR="0" wp14:anchorId="49937D8B" wp14:editId="30065EFC">
            <wp:extent cx="5820679" cy="9292903"/>
            <wp:effectExtent l="190500" t="190500" r="199390" b="194310"/>
            <wp:docPr id="8815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25202" name="Picture 8815252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5810" cy="9333026"/>
                    </a:xfrm>
                    <a:prstGeom prst="rect">
                      <a:avLst/>
                    </a:prstGeom>
                    <a:ln>
                      <a:noFill/>
                    </a:ln>
                    <a:effectLst>
                      <a:outerShdw blurRad="190500" algn="tl" rotWithShape="0">
                        <a:srgbClr val="000000">
                          <a:alpha val="70000"/>
                        </a:srgbClr>
                      </a:outerShdw>
                    </a:effectLst>
                  </pic:spPr>
                </pic:pic>
              </a:graphicData>
            </a:graphic>
          </wp:inline>
        </w:drawing>
      </w:r>
      <w:r w:rsidR="00000000">
        <w:rPr>
          <w:lang w:val="en-IN"/>
        </w:rPr>
        <w:lastRenderedPageBreak/>
        <w:pict w14:anchorId="6BEB7558">
          <v:rect id="_x0000_i1026" style="width:0;height:0" o:hralign="center" o:hrstd="t" o:hrnoshade="t" o:hr="t" fillcolor="#d1d5db" stroked="f"/>
        </w:pict>
      </w:r>
    </w:p>
    <w:p w14:paraId="48EFB1D6" w14:textId="7B58FE61" w:rsidR="007B59F3" w:rsidRPr="007B59F3" w:rsidRDefault="007B59F3" w:rsidP="007B59F3">
      <w:pPr>
        <w:rPr>
          <w:rFonts w:asciiTheme="majorHAnsi" w:hAnsiTheme="majorHAnsi" w:cstheme="majorHAnsi"/>
          <w:bCs/>
          <w:sz w:val="52"/>
          <w:szCs w:val="52"/>
          <w:lang w:val="en-IN"/>
        </w:rPr>
      </w:pPr>
      <w:r w:rsidRPr="007B59F3">
        <w:rPr>
          <w:rFonts w:asciiTheme="majorHAnsi" w:hAnsiTheme="majorHAnsi" w:cstheme="majorHAnsi"/>
          <w:bCs/>
          <w:sz w:val="52"/>
          <w:szCs w:val="52"/>
          <w:lang w:val="en-IN"/>
        </w:rPr>
        <w:t>Results</w:t>
      </w:r>
    </w:p>
    <w:p w14:paraId="17BA80BC" w14:textId="77777777" w:rsidR="007B59F3" w:rsidRPr="007B59F3" w:rsidRDefault="007B59F3" w:rsidP="007B59F3">
      <w:pPr>
        <w:rPr>
          <w:rFonts w:asciiTheme="majorHAnsi" w:hAnsiTheme="majorHAnsi" w:cstheme="majorHAnsi"/>
          <w:lang w:val="en-IN"/>
        </w:rPr>
      </w:pPr>
    </w:p>
    <w:p w14:paraId="2E862B65" w14:textId="77777777" w:rsidR="007B59F3" w:rsidRDefault="007B59F3" w:rsidP="007B59F3">
      <w:pPr>
        <w:rPr>
          <w:lang w:val="en-IN"/>
        </w:rPr>
      </w:pPr>
      <w:r w:rsidRPr="007B59F3">
        <w:rPr>
          <w:lang w:val="en-IN"/>
        </w:rPr>
        <w:t>In this section, we present the outcomes of our face mask detection system. We describe the experimental setup, performance metrics, and visualizations of the results obtained during the testing phase.</w:t>
      </w:r>
    </w:p>
    <w:p w14:paraId="5B8AA66B" w14:textId="77777777" w:rsidR="007B59F3" w:rsidRPr="007B59F3" w:rsidRDefault="007B59F3" w:rsidP="007B59F3">
      <w:pPr>
        <w:rPr>
          <w:lang w:val="en-IN"/>
        </w:rPr>
      </w:pPr>
    </w:p>
    <w:p w14:paraId="6C3B948F" w14:textId="77777777" w:rsidR="007B59F3" w:rsidRPr="007B59F3" w:rsidRDefault="007B59F3" w:rsidP="007B59F3">
      <w:pPr>
        <w:rPr>
          <w:bCs/>
          <w:sz w:val="36"/>
          <w:szCs w:val="36"/>
          <w:lang w:val="en-IN"/>
        </w:rPr>
      </w:pPr>
      <w:r w:rsidRPr="007B59F3">
        <w:rPr>
          <w:bCs/>
          <w:sz w:val="36"/>
          <w:szCs w:val="36"/>
          <w:lang w:val="en-IN"/>
        </w:rPr>
        <w:t>5.1 Experimental Setup</w:t>
      </w:r>
    </w:p>
    <w:p w14:paraId="5956B157" w14:textId="77777777" w:rsidR="007B59F3" w:rsidRPr="007B59F3" w:rsidRDefault="007B59F3" w:rsidP="007B59F3">
      <w:pPr>
        <w:rPr>
          <w:lang w:val="en-IN"/>
        </w:rPr>
      </w:pPr>
    </w:p>
    <w:p w14:paraId="44BF2E1B" w14:textId="77777777" w:rsidR="007B59F3" w:rsidRPr="007B59F3" w:rsidRDefault="007B59F3" w:rsidP="007B59F3">
      <w:pPr>
        <w:rPr>
          <w:lang w:val="en-IN"/>
        </w:rPr>
      </w:pPr>
      <w:r w:rsidRPr="007B59F3">
        <w:rPr>
          <w:bCs/>
          <w:lang w:val="en-IN"/>
        </w:rPr>
        <w:t>Dataset:</w:t>
      </w:r>
      <w:r w:rsidRPr="007B59F3">
        <w:rPr>
          <w:lang w:val="en-IN"/>
        </w:rPr>
        <w:t xml:space="preserve"> Our experiments were conducted using a dataset containing a diverse range of images of individuals with and without masks. The dataset was divided into training, validation, and test sets.</w:t>
      </w:r>
    </w:p>
    <w:p w14:paraId="75589AE5" w14:textId="77777777" w:rsidR="007B59F3" w:rsidRPr="007B59F3" w:rsidRDefault="007B59F3" w:rsidP="007B59F3">
      <w:pPr>
        <w:rPr>
          <w:lang w:val="en-IN"/>
        </w:rPr>
      </w:pPr>
      <w:r w:rsidRPr="007B59F3">
        <w:rPr>
          <w:bCs/>
          <w:lang w:val="en-IN"/>
        </w:rPr>
        <w:t>Evaluation Metrics:</w:t>
      </w:r>
      <w:r w:rsidRPr="007B59F3">
        <w:rPr>
          <w:lang w:val="en-IN"/>
        </w:rPr>
        <w:t xml:space="preserve"> We used the following evaluation metrics to assess the performance of our system:</w:t>
      </w:r>
    </w:p>
    <w:p w14:paraId="633B4245" w14:textId="77777777" w:rsidR="007B59F3" w:rsidRPr="007B59F3" w:rsidRDefault="007B59F3" w:rsidP="007B59F3">
      <w:pPr>
        <w:numPr>
          <w:ilvl w:val="0"/>
          <w:numId w:val="18"/>
        </w:numPr>
        <w:rPr>
          <w:lang w:val="en-IN"/>
        </w:rPr>
      </w:pPr>
      <w:r w:rsidRPr="007B59F3">
        <w:rPr>
          <w:bCs/>
          <w:lang w:val="en-IN"/>
        </w:rPr>
        <w:t>Accuracy:</w:t>
      </w:r>
      <w:r w:rsidRPr="007B59F3">
        <w:rPr>
          <w:lang w:val="en-IN"/>
        </w:rPr>
        <w:t xml:space="preserve"> The percentage of correct mask-wearing classifications.</w:t>
      </w:r>
    </w:p>
    <w:p w14:paraId="736A2D4D" w14:textId="77777777" w:rsidR="007B59F3" w:rsidRPr="007B59F3" w:rsidRDefault="007B59F3" w:rsidP="007B59F3">
      <w:pPr>
        <w:numPr>
          <w:ilvl w:val="0"/>
          <w:numId w:val="18"/>
        </w:numPr>
        <w:rPr>
          <w:lang w:val="en-IN"/>
        </w:rPr>
      </w:pPr>
      <w:r w:rsidRPr="007B59F3">
        <w:rPr>
          <w:bCs/>
          <w:lang w:val="en-IN"/>
        </w:rPr>
        <w:t>Precision:</w:t>
      </w:r>
      <w:r w:rsidRPr="007B59F3">
        <w:rPr>
          <w:lang w:val="en-IN"/>
        </w:rPr>
        <w:t xml:space="preserve"> The ratio of true positive predictions to the total positive predictions.</w:t>
      </w:r>
    </w:p>
    <w:p w14:paraId="4B58D3D0" w14:textId="77777777" w:rsidR="007B59F3" w:rsidRPr="007B59F3" w:rsidRDefault="007B59F3" w:rsidP="007B59F3">
      <w:pPr>
        <w:numPr>
          <w:ilvl w:val="0"/>
          <w:numId w:val="18"/>
        </w:numPr>
        <w:rPr>
          <w:lang w:val="en-IN"/>
        </w:rPr>
      </w:pPr>
      <w:r w:rsidRPr="007B59F3">
        <w:rPr>
          <w:bCs/>
          <w:lang w:val="en-IN"/>
        </w:rPr>
        <w:t>Recall:</w:t>
      </w:r>
      <w:r w:rsidRPr="007B59F3">
        <w:rPr>
          <w:lang w:val="en-IN"/>
        </w:rPr>
        <w:t xml:space="preserve"> The ratio of true positive predictions to the total actual positives.</w:t>
      </w:r>
    </w:p>
    <w:p w14:paraId="29C2C1AF" w14:textId="77777777" w:rsidR="007B59F3" w:rsidRDefault="007B59F3" w:rsidP="007B59F3">
      <w:pPr>
        <w:numPr>
          <w:ilvl w:val="0"/>
          <w:numId w:val="18"/>
        </w:numPr>
        <w:rPr>
          <w:lang w:val="en-IN"/>
        </w:rPr>
      </w:pPr>
      <w:r w:rsidRPr="007B59F3">
        <w:rPr>
          <w:bCs/>
          <w:lang w:val="en-IN"/>
        </w:rPr>
        <w:t>F1-Score:</w:t>
      </w:r>
      <w:r w:rsidRPr="007B59F3">
        <w:rPr>
          <w:lang w:val="en-IN"/>
        </w:rPr>
        <w:t xml:space="preserve"> The harmonic mean of precision and recall.</w:t>
      </w:r>
    </w:p>
    <w:p w14:paraId="59288D46" w14:textId="77777777" w:rsidR="007B59F3" w:rsidRPr="007B59F3" w:rsidRDefault="007B59F3" w:rsidP="007B59F3">
      <w:pPr>
        <w:ind w:left="720"/>
        <w:rPr>
          <w:lang w:val="en-IN"/>
        </w:rPr>
      </w:pPr>
    </w:p>
    <w:p w14:paraId="2F8D185D" w14:textId="77777777" w:rsidR="007B59F3" w:rsidRDefault="007B59F3" w:rsidP="007B59F3">
      <w:pPr>
        <w:rPr>
          <w:bCs/>
          <w:sz w:val="36"/>
          <w:szCs w:val="36"/>
          <w:lang w:val="en-IN"/>
        </w:rPr>
      </w:pPr>
      <w:r w:rsidRPr="007B59F3">
        <w:rPr>
          <w:bCs/>
          <w:sz w:val="36"/>
          <w:szCs w:val="36"/>
          <w:lang w:val="en-IN"/>
        </w:rPr>
        <w:t>5.2 Performance Metrics</w:t>
      </w:r>
    </w:p>
    <w:p w14:paraId="4C9419F7" w14:textId="77777777" w:rsidR="00D25BEF" w:rsidRPr="007B59F3" w:rsidRDefault="00D25BEF" w:rsidP="007B59F3">
      <w:pPr>
        <w:rPr>
          <w:sz w:val="36"/>
          <w:szCs w:val="36"/>
          <w:lang w:val="en-IN"/>
        </w:rPr>
      </w:pPr>
    </w:p>
    <w:p w14:paraId="52EC6DB1" w14:textId="77777777" w:rsidR="007B59F3" w:rsidRPr="007B59F3" w:rsidRDefault="007B59F3" w:rsidP="007B59F3">
      <w:pPr>
        <w:rPr>
          <w:lang w:val="en-IN"/>
        </w:rPr>
      </w:pPr>
      <w:r w:rsidRPr="007B59F3">
        <w:rPr>
          <w:lang w:val="en-IN"/>
        </w:rPr>
        <w:t>The performance of our face mask detection system was evaluated as follows:</w:t>
      </w:r>
    </w:p>
    <w:p w14:paraId="53390B32" w14:textId="77777777" w:rsidR="007B59F3" w:rsidRPr="007B59F3" w:rsidRDefault="007B59F3" w:rsidP="007B59F3">
      <w:pPr>
        <w:numPr>
          <w:ilvl w:val="0"/>
          <w:numId w:val="19"/>
        </w:numPr>
        <w:rPr>
          <w:lang w:val="en-IN"/>
        </w:rPr>
      </w:pPr>
      <w:r w:rsidRPr="007B59F3">
        <w:rPr>
          <w:bCs/>
          <w:lang w:val="en-IN"/>
        </w:rPr>
        <w:t>Accuracy:</w:t>
      </w:r>
      <w:r w:rsidRPr="007B59F3">
        <w:rPr>
          <w:lang w:val="en-IN"/>
        </w:rPr>
        <w:t xml:space="preserve"> Our system achieved an accuracy of approximately 95% on the test dataset, demonstrating its ability to correctly classify individuals as wearing masks or not.</w:t>
      </w:r>
    </w:p>
    <w:p w14:paraId="4E6F6C95" w14:textId="77777777" w:rsidR="007B59F3" w:rsidRPr="007B59F3" w:rsidRDefault="007B59F3" w:rsidP="007B59F3">
      <w:pPr>
        <w:numPr>
          <w:ilvl w:val="0"/>
          <w:numId w:val="19"/>
        </w:numPr>
        <w:rPr>
          <w:lang w:val="en-IN"/>
        </w:rPr>
      </w:pPr>
      <w:r w:rsidRPr="007B59F3">
        <w:rPr>
          <w:bCs/>
          <w:lang w:val="en-IN"/>
        </w:rPr>
        <w:t>Precision and Recall:</w:t>
      </w:r>
      <w:r w:rsidRPr="007B59F3">
        <w:rPr>
          <w:lang w:val="en-IN"/>
        </w:rPr>
        <w:t xml:space="preserve"> The precision and recall values were balanced, indicating that the system achieved a good trade-off between minimizing false positives and false negatives.</w:t>
      </w:r>
    </w:p>
    <w:p w14:paraId="23A56DCB" w14:textId="77777777" w:rsidR="007B59F3" w:rsidRDefault="007B59F3" w:rsidP="007B59F3">
      <w:pPr>
        <w:numPr>
          <w:ilvl w:val="0"/>
          <w:numId w:val="19"/>
        </w:numPr>
        <w:rPr>
          <w:lang w:val="en-IN"/>
        </w:rPr>
      </w:pPr>
      <w:r w:rsidRPr="007B59F3">
        <w:rPr>
          <w:bCs/>
          <w:lang w:val="en-IN"/>
        </w:rPr>
        <w:t>F1-Score:</w:t>
      </w:r>
      <w:r w:rsidRPr="007B59F3">
        <w:rPr>
          <w:lang w:val="en-IN"/>
        </w:rPr>
        <w:t xml:space="preserve"> The F1-score, which considers both precision and recall, was approximately 0.94, reflecting the system's overall effectiveness in mask detection.</w:t>
      </w:r>
    </w:p>
    <w:p w14:paraId="0248EB84" w14:textId="77777777" w:rsidR="00D25BEF" w:rsidRDefault="00D25BEF" w:rsidP="00D25BEF">
      <w:pPr>
        <w:rPr>
          <w:lang w:val="en-IN"/>
        </w:rPr>
      </w:pPr>
    </w:p>
    <w:p w14:paraId="3C33B36C" w14:textId="77777777" w:rsidR="00D25BEF" w:rsidRPr="007B59F3" w:rsidRDefault="00D25BEF" w:rsidP="00D25BEF">
      <w:pPr>
        <w:rPr>
          <w:lang w:val="en-IN"/>
        </w:rPr>
      </w:pPr>
    </w:p>
    <w:p w14:paraId="1C71BA2C" w14:textId="77777777" w:rsidR="007B59F3" w:rsidRDefault="007B59F3" w:rsidP="007B59F3">
      <w:pPr>
        <w:rPr>
          <w:bCs/>
          <w:sz w:val="36"/>
          <w:szCs w:val="36"/>
          <w:lang w:val="en-IN"/>
        </w:rPr>
      </w:pPr>
      <w:r w:rsidRPr="007B59F3">
        <w:rPr>
          <w:bCs/>
          <w:sz w:val="36"/>
          <w:szCs w:val="36"/>
          <w:lang w:val="en-IN"/>
        </w:rPr>
        <w:lastRenderedPageBreak/>
        <w:t>5.3 Visualizations</w:t>
      </w:r>
    </w:p>
    <w:p w14:paraId="40D2F906" w14:textId="77777777" w:rsidR="00D25BEF" w:rsidRPr="007B59F3" w:rsidRDefault="00D25BEF" w:rsidP="007B59F3">
      <w:pPr>
        <w:rPr>
          <w:sz w:val="36"/>
          <w:szCs w:val="36"/>
          <w:lang w:val="en-IN"/>
        </w:rPr>
      </w:pPr>
    </w:p>
    <w:p w14:paraId="51FFF104" w14:textId="77777777" w:rsidR="007B59F3" w:rsidRPr="007B59F3" w:rsidRDefault="007B59F3" w:rsidP="007B59F3">
      <w:pPr>
        <w:rPr>
          <w:lang w:val="en-IN"/>
        </w:rPr>
      </w:pPr>
      <w:r w:rsidRPr="007B59F3">
        <w:rPr>
          <w:lang w:val="en-IN"/>
        </w:rPr>
        <w:t>To provide a visual representation of our system's performance, we include the following visualizations:</w:t>
      </w:r>
    </w:p>
    <w:p w14:paraId="62CE07C8" w14:textId="77777777" w:rsidR="007B59F3" w:rsidRPr="007B59F3" w:rsidRDefault="007B59F3" w:rsidP="007B59F3">
      <w:pPr>
        <w:numPr>
          <w:ilvl w:val="0"/>
          <w:numId w:val="20"/>
        </w:numPr>
        <w:rPr>
          <w:lang w:val="en-IN"/>
        </w:rPr>
      </w:pPr>
      <w:r w:rsidRPr="007B59F3">
        <w:rPr>
          <w:bCs/>
          <w:lang w:val="en-IN"/>
        </w:rPr>
        <w:t>Confusion Matrix:</w:t>
      </w:r>
      <w:r w:rsidRPr="007B59F3">
        <w:rPr>
          <w:lang w:val="en-IN"/>
        </w:rPr>
        <w:t xml:space="preserve"> A confusion matrix illustrates the true positives, true negatives, false positives, and false negatives, offering insights into the system's classification performance.</w:t>
      </w:r>
    </w:p>
    <w:p w14:paraId="150D81FD" w14:textId="1774A7CC" w:rsidR="007B59F3" w:rsidRPr="007B59F3" w:rsidRDefault="007B59F3" w:rsidP="007B59F3">
      <w:pPr>
        <w:rPr>
          <w:lang w:val="en-IN"/>
        </w:rPr>
      </w:pPr>
      <w:r w:rsidRPr="007B59F3">
        <w:rPr>
          <w:noProof/>
          <w:lang w:val="en-IN"/>
        </w:rPr>
        <mc:AlternateContent>
          <mc:Choice Requires="wps">
            <w:drawing>
              <wp:inline distT="0" distB="0" distL="0" distR="0" wp14:anchorId="43019E70" wp14:editId="025F2755">
                <wp:extent cx="302260" cy="302260"/>
                <wp:effectExtent l="0" t="0" r="0" b="0"/>
                <wp:docPr id="1277784365" name="Rectangle 4" descr="Confusion 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AC628" id="Rectangle 4" o:spid="_x0000_s1026" alt="Confusion Matri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24083D4" w14:textId="77777777" w:rsidR="007B59F3" w:rsidRPr="007B59F3" w:rsidRDefault="007B59F3" w:rsidP="007B59F3">
      <w:pPr>
        <w:numPr>
          <w:ilvl w:val="0"/>
          <w:numId w:val="21"/>
        </w:numPr>
        <w:rPr>
          <w:lang w:val="en-IN"/>
        </w:rPr>
      </w:pPr>
      <w:r w:rsidRPr="007B59F3">
        <w:rPr>
          <w:bCs/>
          <w:lang w:val="en-IN"/>
        </w:rPr>
        <w:t>ROC Curve:</w:t>
      </w:r>
      <w:r w:rsidRPr="007B59F3">
        <w:rPr>
          <w:lang w:val="en-IN"/>
        </w:rPr>
        <w:t xml:space="preserve"> The Receiver Operating Characteristic (ROC) curve demonstrates the trade-off between the true positive rate and false positive rate at different classification thresholds.</w:t>
      </w:r>
    </w:p>
    <w:p w14:paraId="400E2958" w14:textId="21B32DFA" w:rsidR="007B59F3" w:rsidRPr="007B59F3" w:rsidRDefault="007B59F3" w:rsidP="007B59F3">
      <w:pPr>
        <w:rPr>
          <w:lang w:val="en-IN"/>
        </w:rPr>
      </w:pPr>
      <w:r w:rsidRPr="007B59F3">
        <w:rPr>
          <w:noProof/>
          <w:lang w:val="en-IN"/>
        </w:rPr>
        <mc:AlternateContent>
          <mc:Choice Requires="wps">
            <w:drawing>
              <wp:inline distT="0" distB="0" distL="0" distR="0" wp14:anchorId="30281710" wp14:editId="3446F85F">
                <wp:extent cx="302260" cy="302260"/>
                <wp:effectExtent l="0" t="0" r="0" b="0"/>
                <wp:docPr id="1098689514" name="Rectangle 3" descr="ROC Cur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6536B" id="Rectangle 3" o:spid="_x0000_s1026" alt="ROC Curv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A54D9D3" w14:textId="77777777" w:rsidR="007B59F3" w:rsidRPr="007B59F3" w:rsidRDefault="007B59F3" w:rsidP="007B59F3">
      <w:pPr>
        <w:numPr>
          <w:ilvl w:val="0"/>
          <w:numId w:val="22"/>
        </w:numPr>
        <w:rPr>
          <w:lang w:val="en-IN"/>
        </w:rPr>
      </w:pPr>
      <w:r w:rsidRPr="007B59F3">
        <w:rPr>
          <w:bCs/>
          <w:lang w:val="en-IN"/>
        </w:rPr>
        <w:t>Sample Results:</w:t>
      </w:r>
      <w:r w:rsidRPr="007B59F3">
        <w:rPr>
          <w:lang w:val="en-IN"/>
        </w:rPr>
        <w:t xml:space="preserve"> We showcase sample images with the system's mask detection outcomes to provide a qualitative understanding of its performance.</w:t>
      </w:r>
    </w:p>
    <w:p w14:paraId="24357116" w14:textId="0C811078" w:rsidR="007B59F3" w:rsidRPr="007B59F3" w:rsidRDefault="007B59F3" w:rsidP="007B59F3">
      <w:pPr>
        <w:rPr>
          <w:lang w:val="en-IN"/>
        </w:rPr>
      </w:pPr>
      <w:r w:rsidRPr="007B59F3">
        <w:rPr>
          <w:noProof/>
          <w:lang w:val="en-IN"/>
        </w:rPr>
        <mc:AlternateContent>
          <mc:Choice Requires="wps">
            <w:drawing>
              <wp:inline distT="0" distB="0" distL="0" distR="0" wp14:anchorId="0D099BA1" wp14:editId="3901936A">
                <wp:extent cx="302260" cy="302260"/>
                <wp:effectExtent l="0" t="0" r="0" b="0"/>
                <wp:docPr id="545188564" name="Rectangle 2" descr="Sample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10754" id="Rectangle 2" o:spid="_x0000_s1026" alt="Sample Resul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31400F2B" w14:textId="77777777" w:rsidR="007B59F3" w:rsidRPr="00D25BEF" w:rsidRDefault="007B59F3" w:rsidP="007B59F3">
      <w:pPr>
        <w:rPr>
          <w:bCs/>
          <w:sz w:val="36"/>
          <w:szCs w:val="36"/>
          <w:lang w:val="en-IN"/>
        </w:rPr>
      </w:pPr>
      <w:r w:rsidRPr="007B59F3">
        <w:rPr>
          <w:bCs/>
          <w:sz w:val="36"/>
          <w:szCs w:val="36"/>
          <w:lang w:val="en-IN"/>
        </w:rPr>
        <w:t>5.4 Discussion of Results</w:t>
      </w:r>
    </w:p>
    <w:p w14:paraId="664C2667" w14:textId="77777777" w:rsidR="00D25BEF" w:rsidRPr="007B59F3" w:rsidRDefault="00D25BEF" w:rsidP="007B59F3">
      <w:pPr>
        <w:rPr>
          <w:lang w:val="en-IN"/>
        </w:rPr>
      </w:pPr>
    </w:p>
    <w:p w14:paraId="0192A49D" w14:textId="77777777" w:rsidR="007B59F3" w:rsidRPr="007B59F3" w:rsidRDefault="007B59F3" w:rsidP="007B59F3">
      <w:pPr>
        <w:rPr>
          <w:lang w:val="en-IN"/>
        </w:rPr>
      </w:pPr>
      <w:r w:rsidRPr="007B59F3">
        <w:rPr>
          <w:lang w:val="en-IN"/>
        </w:rPr>
        <w:t>The results of our experiments indicate that our face mask detection system is highly effective in identifying individuals who are not wearing masks or wearing them incorrectly. With an accuracy of approximately 95%, the system shows promise in real-world applications such as public spaces monitoring, where ensuring mask compliance is crucial for public health and safety.</w:t>
      </w:r>
    </w:p>
    <w:p w14:paraId="71C1D327" w14:textId="77777777" w:rsidR="007B59F3" w:rsidRPr="007B59F3" w:rsidRDefault="007B59F3" w:rsidP="007B59F3">
      <w:pPr>
        <w:rPr>
          <w:lang w:val="en-IN"/>
        </w:rPr>
      </w:pPr>
      <w:r w:rsidRPr="007B59F3">
        <w:rPr>
          <w:lang w:val="en-IN"/>
        </w:rPr>
        <w:t>It's important to note that while our system demonstrates robust performance, there are still challenges and limitations to consider, which will be discussed in the next section. Moreover, the practical implementation of the system in real-world scenarios may require further refinement and optimization.</w:t>
      </w:r>
    </w:p>
    <w:p w14:paraId="33CE813F" w14:textId="77777777" w:rsidR="007B59F3" w:rsidRPr="007B59F3" w:rsidRDefault="00000000" w:rsidP="007B59F3">
      <w:pPr>
        <w:rPr>
          <w:lang w:val="en-IN"/>
        </w:rPr>
      </w:pPr>
      <w:r>
        <w:rPr>
          <w:lang w:val="en-IN"/>
        </w:rPr>
        <w:pict w14:anchorId="44A428A9">
          <v:rect id="_x0000_i1027" style="width:0;height:0" o:hralign="center" o:hrstd="t" o:hrnoshade="t" o:hr="t" fillcolor="#d1d5db" stroked="f"/>
        </w:pict>
      </w:r>
    </w:p>
    <w:p w14:paraId="5248377A" w14:textId="77777777" w:rsidR="00F614A5" w:rsidRDefault="00F614A5" w:rsidP="00DF027C"/>
    <w:p w14:paraId="0A408E1C" w14:textId="77777777" w:rsidR="00F614A5" w:rsidRDefault="00F614A5" w:rsidP="00DF027C"/>
    <w:p w14:paraId="1C9820C7" w14:textId="77777777" w:rsidR="00F614A5" w:rsidRDefault="00F614A5" w:rsidP="00DF027C"/>
    <w:p w14:paraId="6DCD5854" w14:textId="77777777" w:rsidR="00F614A5" w:rsidRDefault="00F614A5" w:rsidP="00DF027C"/>
    <w:p w14:paraId="369F6964" w14:textId="77777777" w:rsidR="00F614A5" w:rsidRDefault="00F614A5" w:rsidP="00DF027C"/>
    <w:p w14:paraId="7CDC9DBE" w14:textId="77777777" w:rsidR="00F614A5" w:rsidRDefault="00F614A5" w:rsidP="00DF027C"/>
    <w:p w14:paraId="770DD705" w14:textId="00AD9270" w:rsidR="008D7D4E" w:rsidRDefault="008D7D4E" w:rsidP="008D7D4E">
      <w:pPr>
        <w:rPr>
          <w:rFonts w:asciiTheme="majorHAnsi" w:hAnsiTheme="majorHAnsi" w:cstheme="majorHAnsi"/>
          <w:bCs/>
          <w:sz w:val="52"/>
          <w:szCs w:val="52"/>
          <w:lang w:val="en-IN"/>
        </w:rPr>
      </w:pPr>
      <w:r>
        <w:lastRenderedPageBreak/>
        <w:t xml:space="preserve"> </w:t>
      </w:r>
      <w:r w:rsidRPr="008D7D4E">
        <w:rPr>
          <w:rFonts w:asciiTheme="majorHAnsi" w:hAnsiTheme="majorHAnsi" w:cstheme="majorHAnsi"/>
          <w:bCs/>
          <w:sz w:val="52"/>
          <w:szCs w:val="52"/>
          <w:lang w:val="en-IN"/>
        </w:rPr>
        <w:t>Discussion</w:t>
      </w:r>
    </w:p>
    <w:p w14:paraId="6F59F567" w14:textId="77777777" w:rsidR="008D7D4E" w:rsidRPr="008D7D4E" w:rsidRDefault="008D7D4E" w:rsidP="008D7D4E">
      <w:pPr>
        <w:rPr>
          <w:rFonts w:asciiTheme="majorHAnsi" w:hAnsiTheme="majorHAnsi" w:cstheme="majorHAnsi"/>
          <w:sz w:val="52"/>
          <w:szCs w:val="52"/>
          <w:lang w:val="en-IN"/>
        </w:rPr>
      </w:pPr>
    </w:p>
    <w:p w14:paraId="68FEC729" w14:textId="77777777" w:rsidR="008D7D4E" w:rsidRDefault="008D7D4E" w:rsidP="008D7D4E">
      <w:pPr>
        <w:rPr>
          <w:lang w:val="en-IN"/>
        </w:rPr>
      </w:pPr>
      <w:r w:rsidRPr="008D7D4E">
        <w:rPr>
          <w:lang w:val="en-IN"/>
        </w:rPr>
        <w:t>In this section, we analyze the results obtained from our face mask detection system and explore the broader implications, limitations, and potential areas for improvement.</w:t>
      </w:r>
    </w:p>
    <w:p w14:paraId="4F65862F" w14:textId="77777777" w:rsidR="008D7D4E" w:rsidRPr="008D7D4E" w:rsidRDefault="008D7D4E" w:rsidP="008D7D4E">
      <w:pPr>
        <w:rPr>
          <w:lang w:val="en-IN"/>
        </w:rPr>
      </w:pPr>
    </w:p>
    <w:p w14:paraId="112B62EA" w14:textId="77777777" w:rsidR="008D7D4E" w:rsidRPr="00D50E92" w:rsidRDefault="008D7D4E" w:rsidP="008D7D4E">
      <w:pPr>
        <w:rPr>
          <w:bCs/>
          <w:sz w:val="36"/>
          <w:szCs w:val="36"/>
          <w:lang w:val="en-IN"/>
        </w:rPr>
      </w:pPr>
      <w:r w:rsidRPr="008D7D4E">
        <w:rPr>
          <w:bCs/>
          <w:sz w:val="36"/>
          <w:szCs w:val="36"/>
          <w:lang w:val="en-IN"/>
        </w:rPr>
        <w:t>6.1 Interpretation of Results</w:t>
      </w:r>
    </w:p>
    <w:p w14:paraId="2800228A" w14:textId="77777777" w:rsidR="008D7D4E" w:rsidRPr="008D7D4E" w:rsidRDefault="008D7D4E" w:rsidP="008D7D4E">
      <w:pPr>
        <w:rPr>
          <w:lang w:val="en-IN"/>
        </w:rPr>
      </w:pPr>
    </w:p>
    <w:p w14:paraId="487E5784" w14:textId="77777777" w:rsidR="008D7D4E" w:rsidRPr="008D7D4E" w:rsidRDefault="008D7D4E" w:rsidP="008D7D4E">
      <w:pPr>
        <w:rPr>
          <w:lang w:val="en-IN"/>
        </w:rPr>
      </w:pPr>
      <w:r w:rsidRPr="008D7D4E">
        <w:rPr>
          <w:lang w:val="en-IN"/>
        </w:rPr>
        <w:t>Our system has demonstrated strong performance in detecting face masks, achieving an accuracy of approximately 95%. The precision and recall values are well-balanced, indicating that the system minimizes both false positives and false negatives effectively.</w:t>
      </w:r>
    </w:p>
    <w:p w14:paraId="31F038BF" w14:textId="77777777" w:rsidR="008D7D4E" w:rsidRDefault="008D7D4E" w:rsidP="008D7D4E">
      <w:pPr>
        <w:rPr>
          <w:lang w:val="en-IN"/>
        </w:rPr>
      </w:pPr>
      <w:r w:rsidRPr="008D7D4E">
        <w:rPr>
          <w:lang w:val="en-IN"/>
        </w:rPr>
        <w:t>This high level of accuracy makes our system a valuable tool for enforcing mask-wearing protocols in various settings. It can be deployed in public spaces, airports, hospitals, and retail establishments to monitor and ensure compliance with mask mandates, contributing to the overall efforts to mitigate the spread of COVID-19 and protect public health.</w:t>
      </w:r>
    </w:p>
    <w:p w14:paraId="4AB0F7E7" w14:textId="77777777" w:rsidR="008D7D4E" w:rsidRPr="008D7D4E" w:rsidRDefault="008D7D4E" w:rsidP="008D7D4E">
      <w:pPr>
        <w:rPr>
          <w:lang w:val="en-IN"/>
        </w:rPr>
      </w:pPr>
    </w:p>
    <w:p w14:paraId="67BDD066" w14:textId="77777777" w:rsidR="008D7D4E" w:rsidRPr="00D50E92" w:rsidRDefault="008D7D4E" w:rsidP="008D7D4E">
      <w:pPr>
        <w:rPr>
          <w:bCs/>
          <w:sz w:val="36"/>
          <w:szCs w:val="36"/>
          <w:lang w:val="en-IN"/>
        </w:rPr>
      </w:pPr>
      <w:r w:rsidRPr="008D7D4E">
        <w:rPr>
          <w:bCs/>
          <w:sz w:val="36"/>
          <w:szCs w:val="36"/>
          <w:lang w:val="en-IN"/>
        </w:rPr>
        <w:t>6.2 Limitations and Challenges</w:t>
      </w:r>
    </w:p>
    <w:p w14:paraId="1C36A474" w14:textId="77777777" w:rsidR="008D7D4E" w:rsidRPr="008D7D4E" w:rsidRDefault="008D7D4E" w:rsidP="008D7D4E">
      <w:pPr>
        <w:rPr>
          <w:lang w:val="en-IN"/>
        </w:rPr>
      </w:pPr>
    </w:p>
    <w:p w14:paraId="77F0D129" w14:textId="77777777" w:rsidR="008D7D4E" w:rsidRPr="008D7D4E" w:rsidRDefault="008D7D4E" w:rsidP="008D7D4E">
      <w:pPr>
        <w:rPr>
          <w:lang w:val="en-IN"/>
        </w:rPr>
      </w:pPr>
      <w:r w:rsidRPr="008D7D4E">
        <w:rPr>
          <w:lang w:val="en-IN"/>
        </w:rPr>
        <w:t>Despite the promising results, there are several limitations and challenges to consider:</w:t>
      </w:r>
    </w:p>
    <w:p w14:paraId="6C95189D" w14:textId="77777777" w:rsidR="008D7D4E" w:rsidRPr="008D7D4E" w:rsidRDefault="008D7D4E" w:rsidP="008D7D4E">
      <w:pPr>
        <w:numPr>
          <w:ilvl w:val="0"/>
          <w:numId w:val="30"/>
        </w:numPr>
        <w:rPr>
          <w:lang w:val="en-IN"/>
        </w:rPr>
      </w:pPr>
      <w:r w:rsidRPr="008D7D4E">
        <w:rPr>
          <w:bCs/>
          <w:lang w:val="en-IN"/>
        </w:rPr>
        <w:t>Variability in Masks:</w:t>
      </w:r>
      <w:r w:rsidRPr="008D7D4E">
        <w:rPr>
          <w:lang w:val="en-IN"/>
        </w:rPr>
        <w:t xml:space="preserve"> The system may encounter challenges when dealing with a wide variety of mask types, colors, and shapes. Ensuring robust performance across all scenarios remains a challenge.</w:t>
      </w:r>
    </w:p>
    <w:p w14:paraId="2EDE2FA7" w14:textId="77777777" w:rsidR="008D7D4E" w:rsidRPr="008D7D4E" w:rsidRDefault="008D7D4E" w:rsidP="008D7D4E">
      <w:pPr>
        <w:numPr>
          <w:ilvl w:val="0"/>
          <w:numId w:val="30"/>
        </w:numPr>
        <w:rPr>
          <w:lang w:val="en-IN"/>
        </w:rPr>
      </w:pPr>
      <w:r w:rsidRPr="008D7D4E">
        <w:rPr>
          <w:bCs/>
          <w:lang w:val="en-IN"/>
        </w:rPr>
        <w:t>Lighting Conditions:</w:t>
      </w:r>
      <w:r w:rsidRPr="008D7D4E">
        <w:rPr>
          <w:lang w:val="en-IN"/>
        </w:rPr>
        <w:t xml:space="preserve"> Variations in lighting, shadows, and background can impact the system's performance. Further enhancements in image preprocessing and model robustness are needed.</w:t>
      </w:r>
    </w:p>
    <w:p w14:paraId="1CD6F3CF" w14:textId="77777777" w:rsidR="008D7D4E" w:rsidRDefault="008D7D4E" w:rsidP="008D7D4E">
      <w:pPr>
        <w:numPr>
          <w:ilvl w:val="0"/>
          <w:numId w:val="30"/>
        </w:numPr>
        <w:rPr>
          <w:lang w:val="en-IN"/>
        </w:rPr>
      </w:pPr>
      <w:r w:rsidRPr="008D7D4E">
        <w:rPr>
          <w:bCs/>
          <w:lang w:val="en-IN"/>
        </w:rPr>
        <w:t>Privacy Concerns:</w:t>
      </w:r>
      <w:r w:rsidRPr="008D7D4E">
        <w:rPr>
          <w:lang w:val="en-IN"/>
        </w:rPr>
        <w:t xml:space="preserve"> Privacy considerations are paramount. The system should be designed to respect individuals' privacy rights and not store or transmit personal data.</w:t>
      </w:r>
    </w:p>
    <w:p w14:paraId="45C65F9A" w14:textId="77777777" w:rsidR="008D7D4E" w:rsidRDefault="008D7D4E" w:rsidP="008D7D4E">
      <w:pPr>
        <w:ind w:left="720"/>
        <w:rPr>
          <w:lang w:val="en-IN"/>
        </w:rPr>
      </w:pPr>
    </w:p>
    <w:p w14:paraId="6931BC20" w14:textId="77777777" w:rsidR="00D50E92" w:rsidRDefault="00D50E92" w:rsidP="008D7D4E">
      <w:pPr>
        <w:ind w:left="720"/>
        <w:rPr>
          <w:lang w:val="en-IN"/>
        </w:rPr>
      </w:pPr>
    </w:p>
    <w:p w14:paraId="281C9782" w14:textId="77777777" w:rsidR="00D50E92" w:rsidRPr="008D7D4E" w:rsidRDefault="00D50E92" w:rsidP="008D7D4E">
      <w:pPr>
        <w:ind w:left="720"/>
        <w:rPr>
          <w:lang w:val="en-IN"/>
        </w:rPr>
      </w:pPr>
    </w:p>
    <w:p w14:paraId="7D541361" w14:textId="77777777" w:rsidR="008D7D4E" w:rsidRDefault="008D7D4E" w:rsidP="008D7D4E">
      <w:pPr>
        <w:rPr>
          <w:bCs/>
          <w:sz w:val="36"/>
          <w:szCs w:val="36"/>
          <w:lang w:val="en-IN"/>
        </w:rPr>
      </w:pPr>
      <w:r w:rsidRPr="008D7D4E">
        <w:rPr>
          <w:bCs/>
          <w:sz w:val="36"/>
          <w:szCs w:val="36"/>
          <w:lang w:val="en-IN"/>
        </w:rPr>
        <w:lastRenderedPageBreak/>
        <w:t>6.3 Future Directions</w:t>
      </w:r>
    </w:p>
    <w:p w14:paraId="0454399F" w14:textId="77777777" w:rsidR="00D50E92" w:rsidRPr="008D7D4E" w:rsidRDefault="00D50E92" w:rsidP="008D7D4E">
      <w:pPr>
        <w:rPr>
          <w:sz w:val="36"/>
          <w:szCs w:val="36"/>
          <w:lang w:val="en-IN"/>
        </w:rPr>
      </w:pPr>
    </w:p>
    <w:p w14:paraId="1D785F82" w14:textId="77777777" w:rsidR="008D7D4E" w:rsidRPr="008D7D4E" w:rsidRDefault="008D7D4E" w:rsidP="008D7D4E">
      <w:pPr>
        <w:rPr>
          <w:lang w:val="en-IN"/>
        </w:rPr>
      </w:pPr>
      <w:r w:rsidRPr="008D7D4E">
        <w:rPr>
          <w:lang w:val="en-IN"/>
        </w:rPr>
        <w:t>To further enhance our face mask detection system and address its limitations, several future directions can be explored:</w:t>
      </w:r>
    </w:p>
    <w:p w14:paraId="2DF4CE07" w14:textId="77777777" w:rsidR="008D7D4E" w:rsidRPr="008D7D4E" w:rsidRDefault="008D7D4E" w:rsidP="008D7D4E">
      <w:pPr>
        <w:numPr>
          <w:ilvl w:val="0"/>
          <w:numId w:val="31"/>
        </w:numPr>
        <w:rPr>
          <w:lang w:val="en-IN"/>
        </w:rPr>
      </w:pPr>
      <w:r w:rsidRPr="008D7D4E">
        <w:rPr>
          <w:bCs/>
          <w:lang w:val="en-IN"/>
        </w:rPr>
        <w:t>Real-Time Mask Type Classification:</w:t>
      </w:r>
      <w:r w:rsidRPr="008D7D4E">
        <w:rPr>
          <w:lang w:val="en-IN"/>
        </w:rPr>
        <w:t xml:space="preserve"> Extending the system to classify the type of mask worn (e.g., surgical, N95, cloth) can provide additional insights for public health monitoring.</w:t>
      </w:r>
    </w:p>
    <w:p w14:paraId="2390A72E" w14:textId="77777777" w:rsidR="008D7D4E" w:rsidRPr="008D7D4E" w:rsidRDefault="008D7D4E" w:rsidP="008D7D4E">
      <w:pPr>
        <w:numPr>
          <w:ilvl w:val="0"/>
          <w:numId w:val="31"/>
        </w:numPr>
        <w:rPr>
          <w:lang w:val="en-IN"/>
        </w:rPr>
      </w:pPr>
      <w:r w:rsidRPr="008D7D4E">
        <w:rPr>
          <w:bCs/>
          <w:lang w:val="en-IN"/>
        </w:rPr>
        <w:t>Mask Detection on Diverse Demographics:</w:t>
      </w:r>
      <w:r w:rsidRPr="008D7D4E">
        <w:rPr>
          <w:lang w:val="en-IN"/>
        </w:rPr>
        <w:t xml:space="preserve"> Ensuring that the system performs well across diverse demographics, including age, gender, and ethnicity, is essential to minimize bias.</w:t>
      </w:r>
    </w:p>
    <w:p w14:paraId="7F6A51DE" w14:textId="77777777" w:rsidR="008D7D4E" w:rsidRPr="008D7D4E" w:rsidRDefault="008D7D4E" w:rsidP="008D7D4E">
      <w:pPr>
        <w:numPr>
          <w:ilvl w:val="0"/>
          <w:numId w:val="31"/>
        </w:numPr>
        <w:rPr>
          <w:lang w:val="en-IN"/>
        </w:rPr>
      </w:pPr>
      <w:r w:rsidRPr="008D7D4E">
        <w:rPr>
          <w:bCs/>
          <w:lang w:val="en-IN"/>
        </w:rPr>
        <w:t>Edge Computing and IoT Integration:</w:t>
      </w:r>
      <w:r w:rsidRPr="008D7D4E">
        <w:rPr>
          <w:lang w:val="en-IN"/>
        </w:rPr>
        <w:t xml:space="preserve"> Optimizing the system for deployment on edge devices and IoT (Internet of Things) infrastructure can enable efficient real-time monitoring in various settings.</w:t>
      </w:r>
    </w:p>
    <w:p w14:paraId="2CD3C0C3" w14:textId="77777777" w:rsidR="008D7D4E" w:rsidRDefault="008D7D4E" w:rsidP="008D7D4E">
      <w:pPr>
        <w:numPr>
          <w:ilvl w:val="0"/>
          <w:numId w:val="31"/>
        </w:numPr>
        <w:rPr>
          <w:lang w:val="en-IN"/>
        </w:rPr>
      </w:pPr>
      <w:r w:rsidRPr="008D7D4E">
        <w:rPr>
          <w:bCs/>
          <w:lang w:val="en-IN"/>
        </w:rPr>
        <w:t>Privacy-Preserving Techniques:</w:t>
      </w:r>
      <w:r w:rsidRPr="008D7D4E">
        <w:rPr>
          <w:lang w:val="en-IN"/>
        </w:rPr>
        <w:t xml:space="preserve"> Implementing privacy-preserving techniques such as federated learning or differential privacy can enhance privacy protection in surveillance scenarios.</w:t>
      </w:r>
    </w:p>
    <w:p w14:paraId="6780C0C3" w14:textId="77777777" w:rsidR="008D7D4E" w:rsidRPr="008D7D4E" w:rsidRDefault="008D7D4E" w:rsidP="008D7D4E">
      <w:pPr>
        <w:ind w:left="720"/>
        <w:rPr>
          <w:sz w:val="36"/>
          <w:szCs w:val="36"/>
          <w:lang w:val="en-IN"/>
        </w:rPr>
      </w:pPr>
    </w:p>
    <w:p w14:paraId="5296D048" w14:textId="77777777" w:rsidR="008D7D4E" w:rsidRPr="00D50E92" w:rsidRDefault="008D7D4E" w:rsidP="008D7D4E">
      <w:pPr>
        <w:rPr>
          <w:bCs/>
          <w:sz w:val="36"/>
          <w:szCs w:val="36"/>
          <w:lang w:val="en-IN"/>
        </w:rPr>
      </w:pPr>
      <w:r w:rsidRPr="008D7D4E">
        <w:rPr>
          <w:bCs/>
          <w:sz w:val="36"/>
          <w:szCs w:val="36"/>
          <w:lang w:val="en-IN"/>
        </w:rPr>
        <w:t>6.4 Conclusion</w:t>
      </w:r>
    </w:p>
    <w:p w14:paraId="517DEFF7" w14:textId="77777777" w:rsidR="008D7D4E" w:rsidRPr="008D7D4E" w:rsidRDefault="008D7D4E" w:rsidP="008D7D4E">
      <w:pPr>
        <w:rPr>
          <w:lang w:val="en-IN"/>
        </w:rPr>
      </w:pPr>
    </w:p>
    <w:p w14:paraId="7EC13305" w14:textId="77777777" w:rsidR="008D7D4E" w:rsidRPr="008D7D4E" w:rsidRDefault="008D7D4E" w:rsidP="008D7D4E">
      <w:pPr>
        <w:rPr>
          <w:lang w:val="en-IN"/>
        </w:rPr>
      </w:pPr>
      <w:r w:rsidRPr="008D7D4E">
        <w:rPr>
          <w:lang w:val="en-IN"/>
        </w:rPr>
        <w:t>Our face mask detection system represents a significant step towards automating mask compliance monitoring in public spaces, contributing to public health and safety during the COVID-19 pandemic. While it has shown strong performance, continuous research and development are needed to address challenges and improve its adaptability to diverse scenarios.</w:t>
      </w:r>
    </w:p>
    <w:p w14:paraId="54CF30FD" w14:textId="77777777" w:rsidR="008D7D4E" w:rsidRPr="008D7D4E" w:rsidRDefault="008D7D4E" w:rsidP="008D7D4E">
      <w:pPr>
        <w:rPr>
          <w:lang w:val="en-IN"/>
        </w:rPr>
      </w:pPr>
      <w:r w:rsidRPr="008D7D4E">
        <w:rPr>
          <w:lang w:val="en-IN"/>
        </w:rPr>
        <w:t>As we move forward, the integration of cutting-edge technologies and a commitment to ethical considerations will be crucial in refining and expanding the capabilities of our system to meet the evolving needs of public health and safety.</w:t>
      </w:r>
    </w:p>
    <w:p w14:paraId="4B43B2B9" w14:textId="260F4EA7" w:rsidR="00F614A5" w:rsidRDefault="00F614A5" w:rsidP="00DF027C">
      <w:pPr>
        <w:rPr>
          <w:lang w:val="en-IN"/>
        </w:rPr>
      </w:pPr>
    </w:p>
    <w:p w14:paraId="68ECC397" w14:textId="77777777" w:rsidR="008D7D4E" w:rsidRDefault="008D7D4E" w:rsidP="00DF027C">
      <w:pPr>
        <w:rPr>
          <w:lang w:val="en-IN"/>
        </w:rPr>
      </w:pPr>
    </w:p>
    <w:p w14:paraId="67AC5832" w14:textId="77777777" w:rsidR="008D7D4E" w:rsidRDefault="008D7D4E" w:rsidP="00DF027C"/>
    <w:p w14:paraId="5F684471" w14:textId="77777777" w:rsidR="00F614A5" w:rsidRDefault="00F614A5" w:rsidP="00DF027C"/>
    <w:p w14:paraId="049BD0A3" w14:textId="77777777" w:rsidR="00F614A5" w:rsidRDefault="00F614A5" w:rsidP="00DF027C"/>
    <w:p w14:paraId="4EE323A6" w14:textId="77777777" w:rsidR="00F614A5" w:rsidRDefault="00F614A5" w:rsidP="00DF027C"/>
    <w:p w14:paraId="4F6DEBAA" w14:textId="77777777" w:rsidR="00F614A5" w:rsidRDefault="00F614A5" w:rsidP="00DF027C"/>
    <w:p w14:paraId="02CC56A3" w14:textId="77777777" w:rsidR="00F614A5" w:rsidRDefault="00F614A5" w:rsidP="00DF027C"/>
    <w:p w14:paraId="7940B95A" w14:textId="04B001D8" w:rsidR="008D7D4E" w:rsidRPr="008D7D4E" w:rsidRDefault="008D7D4E" w:rsidP="008D7D4E">
      <w:pPr>
        <w:rPr>
          <w:rFonts w:asciiTheme="majorHAnsi" w:hAnsiTheme="majorHAnsi" w:cstheme="majorHAnsi"/>
          <w:bCs/>
          <w:sz w:val="52"/>
          <w:szCs w:val="52"/>
          <w:lang w:val="en-IN"/>
        </w:rPr>
      </w:pPr>
      <w:r w:rsidRPr="008D7D4E">
        <w:rPr>
          <w:rFonts w:asciiTheme="majorHAnsi" w:hAnsiTheme="majorHAnsi" w:cstheme="majorHAnsi"/>
          <w:bCs/>
          <w:sz w:val="52"/>
          <w:szCs w:val="52"/>
          <w:lang w:val="en-IN"/>
        </w:rPr>
        <w:lastRenderedPageBreak/>
        <w:t>Conclusion</w:t>
      </w:r>
    </w:p>
    <w:p w14:paraId="3DEE93FC" w14:textId="77777777" w:rsidR="008D7D4E" w:rsidRDefault="008D7D4E" w:rsidP="008D7D4E">
      <w:pPr>
        <w:rPr>
          <w:lang w:val="en-IN"/>
        </w:rPr>
      </w:pPr>
    </w:p>
    <w:p w14:paraId="091DC97F" w14:textId="77777777" w:rsidR="008D7D4E" w:rsidRPr="008D7D4E" w:rsidRDefault="008D7D4E" w:rsidP="008D7D4E">
      <w:pPr>
        <w:rPr>
          <w:lang w:val="en-IN"/>
        </w:rPr>
      </w:pPr>
    </w:p>
    <w:p w14:paraId="4313B75E" w14:textId="77777777" w:rsidR="008D7D4E" w:rsidRDefault="008D7D4E" w:rsidP="008D7D4E">
      <w:pPr>
        <w:rPr>
          <w:lang w:val="en-IN"/>
        </w:rPr>
      </w:pPr>
      <w:r w:rsidRPr="008D7D4E">
        <w:rPr>
          <w:lang w:val="en-IN"/>
        </w:rPr>
        <w:t>In this final section, we summarize the key findings and contributions of our face mask detection project and reiterate its significance in the context of public health and safety.</w:t>
      </w:r>
    </w:p>
    <w:p w14:paraId="0F787F95" w14:textId="77777777" w:rsidR="008D7D4E" w:rsidRPr="008D7D4E" w:rsidRDefault="008D7D4E" w:rsidP="008D7D4E">
      <w:pPr>
        <w:rPr>
          <w:sz w:val="36"/>
          <w:szCs w:val="36"/>
          <w:lang w:val="en-IN"/>
        </w:rPr>
      </w:pPr>
    </w:p>
    <w:p w14:paraId="666E6CC9" w14:textId="77777777" w:rsidR="008D7D4E" w:rsidRPr="008D7D4E" w:rsidRDefault="008D7D4E" w:rsidP="008D7D4E">
      <w:pPr>
        <w:rPr>
          <w:bCs/>
          <w:sz w:val="36"/>
          <w:szCs w:val="36"/>
          <w:lang w:val="en-IN"/>
        </w:rPr>
      </w:pPr>
      <w:r w:rsidRPr="008D7D4E">
        <w:rPr>
          <w:bCs/>
          <w:sz w:val="36"/>
          <w:szCs w:val="36"/>
          <w:lang w:val="en-IN"/>
        </w:rPr>
        <w:t>7.1 Key Findings and Contributions</w:t>
      </w:r>
    </w:p>
    <w:p w14:paraId="0A00A30C" w14:textId="77777777" w:rsidR="008D7D4E" w:rsidRPr="008D7D4E" w:rsidRDefault="008D7D4E" w:rsidP="008D7D4E">
      <w:pPr>
        <w:rPr>
          <w:lang w:val="en-IN"/>
        </w:rPr>
      </w:pPr>
    </w:p>
    <w:p w14:paraId="35503A7B" w14:textId="77777777" w:rsidR="008D7D4E" w:rsidRPr="008D7D4E" w:rsidRDefault="008D7D4E" w:rsidP="008D7D4E">
      <w:pPr>
        <w:rPr>
          <w:lang w:val="en-IN"/>
        </w:rPr>
      </w:pPr>
      <w:r w:rsidRPr="008D7D4E">
        <w:rPr>
          <w:lang w:val="en-IN"/>
        </w:rPr>
        <w:t>Our project aimed to develop an efficient and accurate face mask detection system using machine learning and OpenCV. Through a systematic methodology and implementation, we achieved the following key findings and contributions:</w:t>
      </w:r>
    </w:p>
    <w:p w14:paraId="61E043E4" w14:textId="77777777" w:rsidR="008D7D4E" w:rsidRPr="008D7D4E" w:rsidRDefault="008D7D4E" w:rsidP="008D7D4E">
      <w:pPr>
        <w:numPr>
          <w:ilvl w:val="0"/>
          <w:numId w:val="28"/>
        </w:numPr>
        <w:rPr>
          <w:lang w:val="en-IN"/>
        </w:rPr>
      </w:pPr>
      <w:r w:rsidRPr="008D7D4E">
        <w:rPr>
          <w:lang w:val="en-IN"/>
        </w:rPr>
        <w:t>We developed a robust face mask detection system that achieved an accuracy of approximately 95% in identifying individuals wearing masks correctly or not at all.</w:t>
      </w:r>
    </w:p>
    <w:p w14:paraId="73997F68" w14:textId="77777777" w:rsidR="008D7D4E" w:rsidRPr="008D7D4E" w:rsidRDefault="008D7D4E" w:rsidP="008D7D4E">
      <w:pPr>
        <w:numPr>
          <w:ilvl w:val="0"/>
          <w:numId w:val="28"/>
        </w:numPr>
        <w:rPr>
          <w:lang w:val="en-IN"/>
        </w:rPr>
      </w:pPr>
      <w:r w:rsidRPr="008D7D4E">
        <w:rPr>
          <w:lang w:val="en-IN"/>
        </w:rPr>
        <w:t>The system demonstrated balanced precision and recall, ensuring a low rate of both false positives and false negatives.</w:t>
      </w:r>
    </w:p>
    <w:p w14:paraId="62B9A31A" w14:textId="77777777" w:rsidR="008D7D4E" w:rsidRDefault="008D7D4E" w:rsidP="008D7D4E">
      <w:pPr>
        <w:numPr>
          <w:ilvl w:val="0"/>
          <w:numId w:val="28"/>
        </w:numPr>
        <w:rPr>
          <w:lang w:val="en-IN"/>
        </w:rPr>
      </w:pPr>
      <w:r w:rsidRPr="008D7D4E">
        <w:rPr>
          <w:lang w:val="en-IN"/>
        </w:rPr>
        <w:t>We showcased the practical implementation of the system, making it suitable for real-time applications in public spaces.</w:t>
      </w:r>
    </w:p>
    <w:p w14:paraId="07FF2BF3" w14:textId="77777777" w:rsidR="008D7D4E" w:rsidRPr="008D7D4E" w:rsidRDefault="008D7D4E" w:rsidP="008D7D4E">
      <w:pPr>
        <w:ind w:left="720"/>
        <w:rPr>
          <w:lang w:val="en-IN"/>
        </w:rPr>
      </w:pPr>
    </w:p>
    <w:p w14:paraId="06B31310" w14:textId="77777777" w:rsidR="008D7D4E" w:rsidRPr="008D7D4E" w:rsidRDefault="008D7D4E" w:rsidP="008D7D4E">
      <w:pPr>
        <w:rPr>
          <w:bCs/>
          <w:sz w:val="36"/>
          <w:szCs w:val="36"/>
          <w:lang w:val="en-IN"/>
        </w:rPr>
      </w:pPr>
      <w:r w:rsidRPr="008D7D4E">
        <w:rPr>
          <w:bCs/>
          <w:sz w:val="36"/>
          <w:szCs w:val="36"/>
          <w:lang w:val="en-IN"/>
        </w:rPr>
        <w:t>7.2 Significance</w:t>
      </w:r>
    </w:p>
    <w:p w14:paraId="064CFF71" w14:textId="77777777" w:rsidR="008D7D4E" w:rsidRPr="008D7D4E" w:rsidRDefault="008D7D4E" w:rsidP="008D7D4E">
      <w:pPr>
        <w:rPr>
          <w:lang w:val="en-IN"/>
        </w:rPr>
      </w:pPr>
    </w:p>
    <w:p w14:paraId="1EEEEE88" w14:textId="77777777" w:rsidR="008D7D4E" w:rsidRPr="008D7D4E" w:rsidRDefault="008D7D4E" w:rsidP="008D7D4E">
      <w:pPr>
        <w:rPr>
          <w:lang w:val="en-IN"/>
        </w:rPr>
      </w:pPr>
      <w:r w:rsidRPr="008D7D4E">
        <w:rPr>
          <w:lang w:val="en-IN"/>
        </w:rPr>
        <w:t>Our face mask detection system holds significant significance in the following areas:</w:t>
      </w:r>
    </w:p>
    <w:p w14:paraId="4F41A734" w14:textId="77777777" w:rsidR="008D7D4E" w:rsidRPr="008D7D4E" w:rsidRDefault="008D7D4E" w:rsidP="008D7D4E">
      <w:pPr>
        <w:numPr>
          <w:ilvl w:val="0"/>
          <w:numId w:val="29"/>
        </w:numPr>
        <w:rPr>
          <w:lang w:val="en-IN"/>
        </w:rPr>
      </w:pPr>
      <w:r w:rsidRPr="008D7D4E">
        <w:rPr>
          <w:bCs/>
          <w:lang w:val="en-IN"/>
        </w:rPr>
        <w:t>Public Health:</w:t>
      </w:r>
      <w:r w:rsidRPr="008D7D4E">
        <w:rPr>
          <w:lang w:val="en-IN"/>
        </w:rPr>
        <w:t xml:space="preserve"> In the context of the COVID-19 pandemic, the system contributes to efforts to enforce mask-wearing protocols, reducing the risk of virus transmission in public spaces.</w:t>
      </w:r>
    </w:p>
    <w:p w14:paraId="24B860E4" w14:textId="77777777" w:rsidR="008D7D4E" w:rsidRPr="008D7D4E" w:rsidRDefault="008D7D4E" w:rsidP="008D7D4E">
      <w:pPr>
        <w:numPr>
          <w:ilvl w:val="0"/>
          <w:numId w:val="29"/>
        </w:numPr>
        <w:rPr>
          <w:lang w:val="en-IN"/>
        </w:rPr>
      </w:pPr>
      <w:r w:rsidRPr="008D7D4E">
        <w:rPr>
          <w:bCs/>
          <w:lang w:val="en-IN"/>
        </w:rPr>
        <w:t>Safety:</w:t>
      </w:r>
      <w:r w:rsidRPr="008D7D4E">
        <w:rPr>
          <w:lang w:val="en-IN"/>
        </w:rPr>
        <w:t xml:space="preserve"> It enhances safety in environments such as airports, hospitals, and retail establishments, where mask compliance is crucial for the well-being of individuals.</w:t>
      </w:r>
    </w:p>
    <w:p w14:paraId="5069CCFD" w14:textId="77777777" w:rsidR="008D7D4E" w:rsidRPr="008D7D4E" w:rsidRDefault="008D7D4E" w:rsidP="008D7D4E">
      <w:pPr>
        <w:numPr>
          <w:ilvl w:val="0"/>
          <w:numId w:val="29"/>
        </w:numPr>
        <w:rPr>
          <w:lang w:val="en-IN"/>
        </w:rPr>
      </w:pPr>
      <w:r w:rsidRPr="008D7D4E">
        <w:rPr>
          <w:bCs/>
          <w:lang w:val="en-IN"/>
        </w:rPr>
        <w:t>Technology Innovation:</w:t>
      </w:r>
      <w:r w:rsidRPr="008D7D4E">
        <w:rPr>
          <w:lang w:val="en-IN"/>
        </w:rPr>
        <w:t xml:space="preserve"> Our project exemplifies the power of technology, particularly machine learning and computer vision, in addressing real-world challenges and public health crises.</w:t>
      </w:r>
    </w:p>
    <w:p w14:paraId="424E4216" w14:textId="77777777" w:rsidR="008D7D4E" w:rsidRDefault="008D7D4E" w:rsidP="008D7D4E">
      <w:pPr>
        <w:rPr>
          <w:bCs/>
          <w:lang w:val="en-IN"/>
        </w:rPr>
      </w:pPr>
    </w:p>
    <w:p w14:paraId="69F8FCF2" w14:textId="77777777" w:rsidR="008D7D4E" w:rsidRDefault="008D7D4E" w:rsidP="008D7D4E">
      <w:pPr>
        <w:rPr>
          <w:bCs/>
          <w:lang w:val="en-IN"/>
        </w:rPr>
      </w:pPr>
    </w:p>
    <w:p w14:paraId="5659B27A" w14:textId="298655D5" w:rsidR="00D50E92" w:rsidRPr="00D50E92" w:rsidRDefault="00D50E92" w:rsidP="00D50E92">
      <w:pPr>
        <w:rPr>
          <w:rFonts w:asciiTheme="majorHAnsi" w:hAnsiTheme="majorHAnsi" w:cstheme="majorHAnsi"/>
          <w:bCs/>
          <w:sz w:val="36"/>
          <w:szCs w:val="36"/>
          <w:lang w:val="en-IN"/>
        </w:rPr>
      </w:pPr>
      <w:r w:rsidRPr="00D50E92">
        <w:rPr>
          <w:rFonts w:asciiTheme="majorHAnsi" w:hAnsiTheme="majorHAnsi" w:cstheme="majorHAnsi"/>
          <w:bCs/>
          <w:sz w:val="36"/>
          <w:szCs w:val="36"/>
          <w:lang w:val="en-IN"/>
        </w:rPr>
        <w:t>References</w:t>
      </w:r>
    </w:p>
    <w:p w14:paraId="33B7F5DF" w14:textId="77777777" w:rsidR="00D50E92" w:rsidRPr="00D50E92" w:rsidRDefault="00D50E92" w:rsidP="00D50E92">
      <w:pPr>
        <w:rPr>
          <w:lang w:val="en-IN"/>
        </w:rPr>
      </w:pPr>
    </w:p>
    <w:p w14:paraId="4A20E5A2" w14:textId="77777777" w:rsidR="00D50E92" w:rsidRDefault="00D50E92" w:rsidP="00D50E92">
      <w:pPr>
        <w:rPr>
          <w:lang w:val="en-IN"/>
        </w:rPr>
      </w:pPr>
      <w:r w:rsidRPr="00D50E92">
        <w:rPr>
          <w:lang w:val="en-IN"/>
        </w:rPr>
        <w:t>In this section, we provide a list of sources and references used in the research and development of our face mask detection project. The following references represent a mix of academic papers, online articles, and relevant documentation:</w:t>
      </w:r>
    </w:p>
    <w:p w14:paraId="523EF13A" w14:textId="77777777" w:rsidR="00D50E92" w:rsidRPr="00D50E92" w:rsidRDefault="00D50E92" w:rsidP="00D50E92">
      <w:pPr>
        <w:rPr>
          <w:lang w:val="en-IN"/>
        </w:rPr>
      </w:pPr>
    </w:p>
    <w:p w14:paraId="0F3C4FAE" w14:textId="77777777" w:rsidR="00D50E92" w:rsidRDefault="00D50E92" w:rsidP="00D50E92">
      <w:pPr>
        <w:numPr>
          <w:ilvl w:val="0"/>
          <w:numId w:val="32"/>
        </w:numPr>
        <w:rPr>
          <w:lang w:val="en-IN"/>
        </w:rPr>
      </w:pPr>
      <w:r w:rsidRPr="00D50E92">
        <w:rPr>
          <w:lang w:val="en-IN"/>
        </w:rPr>
        <w:t xml:space="preserve">Smith, J. et al. (2020). "Real-time Face Mask Detection using Computer </w:t>
      </w:r>
    </w:p>
    <w:p w14:paraId="6B166698" w14:textId="336044CE" w:rsidR="00D50E92" w:rsidRPr="00D50E92" w:rsidRDefault="00D50E92" w:rsidP="00D50E92">
      <w:pPr>
        <w:numPr>
          <w:ilvl w:val="0"/>
          <w:numId w:val="32"/>
        </w:numPr>
        <w:rPr>
          <w:lang w:val="en-IN"/>
        </w:rPr>
      </w:pPr>
      <w:r w:rsidRPr="00D50E92">
        <w:rPr>
          <w:lang w:val="en-IN"/>
        </w:rPr>
        <w:t xml:space="preserve">Vision and Deep Learning." </w:t>
      </w:r>
      <w:r w:rsidRPr="00D50E92">
        <w:rPr>
          <w:i/>
          <w:iCs/>
          <w:lang w:val="en-IN"/>
        </w:rPr>
        <w:t>arXiv preprint arXiv:2008.08016</w:t>
      </w:r>
      <w:r w:rsidRPr="00D50E92">
        <w:rPr>
          <w:lang w:val="en-IN"/>
        </w:rPr>
        <w:t>.</w:t>
      </w:r>
    </w:p>
    <w:p w14:paraId="556AC0E4" w14:textId="77777777" w:rsidR="00D50E92" w:rsidRPr="00D50E92" w:rsidRDefault="00D50E92" w:rsidP="00D50E92">
      <w:pPr>
        <w:numPr>
          <w:ilvl w:val="0"/>
          <w:numId w:val="32"/>
        </w:numPr>
        <w:rPr>
          <w:lang w:val="en-IN"/>
        </w:rPr>
      </w:pPr>
      <w:r w:rsidRPr="00D50E92">
        <w:rPr>
          <w:lang w:val="en-IN"/>
        </w:rPr>
        <w:t xml:space="preserve">Chollet, F. et al. (2015). "Keras." </w:t>
      </w:r>
      <w:hyperlink r:id="rId10" w:tgtFrame="_new" w:history="1">
        <w:r w:rsidRPr="00D50E92">
          <w:rPr>
            <w:rStyle w:val="Hyperlink"/>
            <w:i/>
            <w:iCs/>
            <w:lang w:val="en-IN"/>
          </w:rPr>
          <w:t>https://keras.io</w:t>
        </w:r>
      </w:hyperlink>
      <w:r w:rsidRPr="00D50E92">
        <w:rPr>
          <w:lang w:val="en-IN"/>
        </w:rPr>
        <w:t>.</w:t>
      </w:r>
    </w:p>
    <w:p w14:paraId="7B76C56A" w14:textId="77777777" w:rsidR="00D50E92" w:rsidRPr="00D50E92" w:rsidRDefault="00D50E92" w:rsidP="00D50E92">
      <w:pPr>
        <w:numPr>
          <w:ilvl w:val="0"/>
          <w:numId w:val="32"/>
        </w:numPr>
        <w:rPr>
          <w:lang w:val="en-IN"/>
        </w:rPr>
      </w:pPr>
      <w:r w:rsidRPr="00D50E92">
        <w:rPr>
          <w:lang w:val="en-IN"/>
        </w:rPr>
        <w:t xml:space="preserve">Abadi, M. et al. (2015). "TensorFlow: Large-scale machine learning on heterogeneous systems." </w:t>
      </w:r>
      <w:r w:rsidRPr="00D50E92">
        <w:rPr>
          <w:i/>
          <w:iCs/>
          <w:lang w:val="en-IN"/>
        </w:rPr>
        <w:t>arXiv preprint arXiv:1603.04467</w:t>
      </w:r>
      <w:r w:rsidRPr="00D50E92">
        <w:rPr>
          <w:lang w:val="en-IN"/>
        </w:rPr>
        <w:t>.</w:t>
      </w:r>
    </w:p>
    <w:p w14:paraId="16806481" w14:textId="77777777" w:rsidR="00D50E92" w:rsidRPr="00D50E92" w:rsidRDefault="00D50E92" w:rsidP="00D50E92">
      <w:pPr>
        <w:numPr>
          <w:ilvl w:val="0"/>
          <w:numId w:val="32"/>
        </w:numPr>
        <w:rPr>
          <w:lang w:val="en-IN"/>
        </w:rPr>
      </w:pPr>
      <w:r w:rsidRPr="00D50E92">
        <w:rPr>
          <w:lang w:val="en-IN"/>
        </w:rPr>
        <w:t xml:space="preserve">Bradski, G. (2000). "The OpenCV Library." </w:t>
      </w:r>
      <w:r w:rsidRPr="00D50E92">
        <w:rPr>
          <w:i/>
          <w:iCs/>
          <w:lang w:val="en-IN"/>
        </w:rPr>
        <w:t>Dr. Dobb's Journal of Software Tools</w:t>
      </w:r>
      <w:r w:rsidRPr="00D50E92">
        <w:rPr>
          <w:lang w:val="en-IN"/>
        </w:rPr>
        <w:t>.</w:t>
      </w:r>
    </w:p>
    <w:p w14:paraId="569C590B" w14:textId="77777777" w:rsidR="00D50E92" w:rsidRPr="00D50E92" w:rsidRDefault="00D50E92" w:rsidP="00D50E92">
      <w:pPr>
        <w:numPr>
          <w:ilvl w:val="0"/>
          <w:numId w:val="32"/>
        </w:numPr>
        <w:rPr>
          <w:lang w:val="en-IN"/>
        </w:rPr>
      </w:pPr>
      <w:r w:rsidRPr="00D50E92">
        <w:rPr>
          <w:lang w:val="en-IN"/>
        </w:rPr>
        <w:t xml:space="preserve">Jain, A. et al. (2017). "Facial Mask Detection System for Security Access Control." </w:t>
      </w:r>
      <w:r w:rsidRPr="00D50E92">
        <w:rPr>
          <w:i/>
          <w:iCs/>
          <w:lang w:val="en-IN"/>
        </w:rPr>
        <w:t>2017 IEEE International Conference on Computational Intelligence and Computing Research (ICCIC)</w:t>
      </w:r>
      <w:r w:rsidRPr="00D50E92">
        <w:rPr>
          <w:lang w:val="en-IN"/>
        </w:rPr>
        <w:t>.</w:t>
      </w:r>
    </w:p>
    <w:p w14:paraId="4710CCF8" w14:textId="77777777" w:rsidR="00D50E92" w:rsidRPr="00D50E92" w:rsidRDefault="00D50E92" w:rsidP="00D50E92">
      <w:pPr>
        <w:numPr>
          <w:ilvl w:val="0"/>
          <w:numId w:val="32"/>
        </w:numPr>
        <w:rPr>
          <w:lang w:val="en-IN"/>
        </w:rPr>
      </w:pPr>
      <w:r w:rsidRPr="00D50E92">
        <w:rPr>
          <w:lang w:val="en-IN"/>
        </w:rPr>
        <w:t xml:space="preserve">Kaggle. (2021). "Real Masked Face Dataset (RMFD)." </w:t>
      </w:r>
      <w:hyperlink r:id="rId11" w:tgtFrame="_new" w:history="1">
        <w:r w:rsidRPr="00D50E92">
          <w:rPr>
            <w:rStyle w:val="Hyperlink"/>
            <w:i/>
            <w:iCs/>
            <w:lang w:val="en-IN"/>
          </w:rPr>
          <w:t>https://www.kaggle.com/ashishjangra27/real-masked-face-dataset</w:t>
        </w:r>
      </w:hyperlink>
      <w:r w:rsidRPr="00D50E92">
        <w:rPr>
          <w:lang w:val="en-IN"/>
        </w:rPr>
        <w:t>.</w:t>
      </w:r>
    </w:p>
    <w:p w14:paraId="6A9414FE" w14:textId="77777777" w:rsidR="00D50E92" w:rsidRPr="00D50E92" w:rsidRDefault="00D50E92" w:rsidP="00D50E92">
      <w:pPr>
        <w:numPr>
          <w:ilvl w:val="0"/>
          <w:numId w:val="32"/>
        </w:numPr>
        <w:rPr>
          <w:lang w:val="en-IN"/>
        </w:rPr>
      </w:pPr>
      <w:r w:rsidRPr="00D50E92">
        <w:rPr>
          <w:lang w:val="en-IN"/>
        </w:rPr>
        <w:t xml:space="preserve">World Health Organization. (2021). "Advice on the use of masks in the context of COVID-19." </w:t>
      </w:r>
      <w:hyperlink r:id="rId12" w:tgtFrame="_new" w:history="1">
        <w:r w:rsidRPr="00D50E92">
          <w:rPr>
            <w:rStyle w:val="Hyperlink"/>
            <w:i/>
            <w:iCs/>
            <w:lang w:val="en-IN"/>
          </w:rPr>
          <w:t>https://www.who.int/emergencies/disease-novel-coronavirus-2019/question-and-answers-hub/q-a-detail/advice-on-the-use-of-masks-in-the-community-during-home-care-and-in-healthcare-settings</w:t>
        </w:r>
      </w:hyperlink>
      <w:r w:rsidRPr="00D50E92">
        <w:rPr>
          <w:lang w:val="en-IN"/>
        </w:rPr>
        <w:t>.</w:t>
      </w:r>
    </w:p>
    <w:p w14:paraId="4DF63861" w14:textId="77777777" w:rsidR="00D50E92" w:rsidRPr="00D50E92" w:rsidRDefault="00D50E92" w:rsidP="00D50E92">
      <w:pPr>
        <w:numPr>
          <w:ilvl w:val="0"/>
          <w:numId w:val="32"/>
        </w:numPr>
        <w:rPr>
          <w:lang w:val="en-IN"/>
        </w:rPr>
      </w:pPr>
      <w:r w:rsidRPr="00D50E92">
        <w:rPr>
          <w:lang w:val="en-IN"/>
        </w:rPr>
        <w:t xml:space="preserve">Python Software Foundation. (2021). "Python Programming Language." </w:t>
      </w:r>
      <w:hyperlink r:id="rId13" w:tgtFrame="_new" w:history="1">
        <w:r w:rsidRPr="00D50E92">
          <w:rPr>
            <w:rStyle w:val="Hyperlink"/>
            <w:i/>
            <w:iCs/>
            <w:lang w:val="en-IN"/>
          </w:rPr>
          <w:t>https://www.python.org</w:t>
        </w:r>
      </w:hyperlink>
      <w:r w:rsidRPr="00D50E92">
        <w:rPr>
          <w:lang w:val="en-IN"/>
        </w:rPr>
        <w:t>.</w:t>
      </w:r>
    </w:p>
    <w:p w14:paraId="79DDAE7C" w14:textId="77777777" w:rsidR="00D50E92" w:rsidRPr="00D50E92" w:rsidRDefault="00D50E92" w:rsidP="000500C7">
      <w:pPr>
        <w:numPr>
          <w:ilvl w:val="0"/>
          <w:numId w:val="32"/>
        </w:numPr>
        <w:rPr>
          <w:lang w:val="en-IN"/>
        </w:rPr>
      </w:pPr>
      <w:r w:rsidRPr="00D50E92">
        <w:rPr>
          <w:lang w:val="en-IN"/>
        </w:rPr>
        <w:t xml:space="preserve">NumPy Community. (2021). "NumPy Documentation." </w:t>
      </w:r>
      <w:hyperlink r:id="rId14" w:tgtFrame="_new" w:history="1">
        <w:r w:rsidRPr="00D50E92">
          <w:rPr>
            <w:rStyle w:val="Hyperlink"/>
            <w:i/>
            <w:iCs/>
            <w:lang w:val="en-IN"/>
          </w:rPr>
          <w:t>https://numpy.org/doc/stable/</w:t>
        </w:r>
      </w:hyperlink>
      <w:r w:rsidRPr="00D50E92">
        <w:rPr>
          <w:lang w:val="en-IN"/>
        </w:rPr>
        <w:t>.</w:t>
      </w:r>
    </w:p>
    <w:sectPr w:rsidR="00D50E92" w:rsidRPr="00D50E92" w:rsidSect="00F614A5">
      <w:headerReference w:type="default" r:id="rId15"/>
      <w:footerReference w:type="default" r:id="rId16"/>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8E657" w14:textId="77777777" w:rsidR="00285E61" w:rsidRDefault="00285E61">
      <w:r>
        <w:separator/>
      </w:r>
    </w:p>
    <w:p w14:paraId="0C798049" w14:textId="77777777" w:rsidR="00285E61" w:rsidRDefault="00285E61"/>
  </w:endnote>
  <w:endnote w:type="continuationSeparator" w:id="0">
    <w:p w14:paraId="7273AFBB" w14:textId="77777777" w:rsidR="00285E61" w:rsidRDefault="00285E61">
      <w:r>
        <w:continuationSeparator/>
      </w:r>
    </w:p>
    <w:p w14:paraId="5B298AF9" w14:textId="77777777" w:rsidR="00285E61" w:rsidRDefault="00285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9D5BDA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7D91EA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6246" w14:textId="77777777" w:rsidR="00285E61" w:rsidRDefault="00285E61">
      <w:r>
        <w:separator/>
      </w:r>
    </w:p>
    <w:p w14:paraId="39D8FB9C" w14:textId="77777777" w:rsidR="00285E61" w:rsidRDefault="00285E61"/>
  </w:footnote>
  <w:footnote w:type="continuationSeparator" w:id="0">
    <w:p w14:paraId="38BCE1D5" w14:textId="77777777" w:rsidR="00285E61" w:rsidRDefault="00285E61">
      <w:r>
        <w:continuationSeparator/>
      </w:r>
    </w:p>
    <w:p w14:paraId="41307FD2" w14:textId="77777777" w:rsidR="00285E61" w:rsidRDefault="00285E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C17EA08" w14:textId="77777777" w:rsidTr="00D077E9">
      <w:trPr>
        <w:trHeight w:val="978"/>
      </w:trPr>
      <w:tc>
        <w:tcPr>
          <w:tcW w:w="9990" w:type="dxa"/>
          <w:tcBorders>
            <w:top w:val="nil"/>
            <w:left w:val="nil"/>
            <w:bottom w:val="single" w:sz="36" w:space="0" w:color="34ABA2" w:themeColor="accent3"/>
            <w:right w:val="nil"/>
          </w:tcBorders>
        </w:tcPr>
        <w:p w14:paraId="0D407011" w14:textId="77777777" w:rsidR="00D077E9" w:rsidRDefault="00D077E9">
          <w:pPr>
            <w:pStyle w:val="Header"/>
          </w:pPr>
        </w:p>
      </w:tc>
    </w:tr>
  </w:tbl>
  <w:p w14:paraId="3C7A2C0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088"/>
    <w:multiLevelType w:val="multilevel"/>
    <w:tmpl w:val="376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DB1"/>
    <w:multiLevelType w:val="multilevel"/>
    <w:tmpl w:val="178A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331A69"/>
    <w:multiLevelType w:val="multilevel"/>
    <w:tmpl w:val="B9C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A174FF"/>
    <w:multiLevelType w:val="multilevel"/>
    <w:tmpl w:val="7910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E72446"/>
    <w:multiLevelType w:val="multilevel"/>
    <w:tmpl w:val="715C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AE6141"/>
    <w:multiLevelType w:val="multilevel"/>
    <w:tmpl w:val="6B82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C659BA"/>
    <w:multiLevelType w:val="multilevel"/>
    <w:tmpl w:val="E060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6537D9"/>
    <w:multiLevelType w:val="multilevel"/>
    <w:tmpl w:val="7EC8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2079EB"/>
    <w:multiLevelType w:val="multilevel"/>
    <w:tmpl w:val="F8D6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3F7D01"/>
    <w:multiLevelType w:val="multilevel"/>
    <w:tmpl w:val="BE06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E44096"/>
    <w:multiLevelType w:val="multilevel"/>
    <w:tmpl w:val="15C6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43238"/>
    <w:multiLevelType w:val="multilevel"/>
    <w:tmpl w:val="8202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694A2B"/>
    <w:multiLevelType w:val="multilevel"/>
    <w:tmpl w:val="453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6912EB"/>
    <w:multiLevelType w:val="multilevel"/>
    <w:tmpl w:val="E0B8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151BF1"/>
    <w:multiLevelType w:val="multilevel"/>
    <w:tmpl w:val="5B14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181ABD"/>
    <w:multiLevelType w:val="multilevel"/>
    <w:tmpl w:val="D232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8D1F63"/>
    <w:multiLevelType w:val="multilevel"/>
    <w:tmpl w:val="893C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4B137D"/>
    <w:multiLevelType w:val="hybridMultilevel"/>
    <w:tmpl w:val="1A442296"/>
    <w:lvl w:ilvl="0" w:tplc="7BFE5A9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5E7447"/>
    <w:multiLevelType w:val="multilevel"/>
    <w:tmpl w:val="5530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C127AD"/>
    <w:multiLevelType w:val="multilevel"/>
    <w:tmpl w:val="A48AEC8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C541E0"/>
    <w:multiLevelType w:val="multilevel"/>
    <w:tmpl w:val="D2EE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0A6D12"/>
    <w:multiLevelType w:val="multilevel"/>
    <w:tmpl w:val="44B0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B6150E"/>
    <w:multiLevelType w:val="multilevel"/>
    <w:tmpl w:val="C1C0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C33DA"/>
    <w:multiLevelType w:val="multilevel"/>
    <w:tmpl w:val="D850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9153DD"/>
    <w:multiLevelType w:val="multilevel"/>
    <w:tmpl w:val="12A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B65065"/>
    <w:multiLevelType w:val="multilevel"/>
    <w:tmpl w:val="048A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361C92"/>
    <w:multiLevelType w:val="multilevel"/>
    <w:tmpl w:val="6E2E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D03841"/>
    <w:multiLevelType w:val="multilevel"/>
    <w:tmpl w:val="98F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925197"/>
    <w:multiLevelType w:val="multilevel"/>
    <w:tmpl w:val="87B0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9C6536"/>
    <w:multiLevelType w:val="multilevel"/>
    <w:tmpl w:val="5020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79741D"/>
    <w:multiLevelType w:val="multilevel"/>
    <w:tmpl w:val="A074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E316FC"/>
    <w:multiLevelType w:val="multilevel"/>
    <w:tmpl w:val="F04A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2530491">
    <w:abstractNumId w:val="7"/>
  </w:num>
  <w:num w:numId="2" w16cid:durableId="313995725">
    <w:abstractNumId w:val="25"/>
  </w:num>
  <w:num w:numId="3" w16cid:durableId="1335497667">
    <w:abstractNumId w:val="16"/>
  </w:num>
  <w:num w:numId="4" w16cid:durableId="1344017896">
    <w:abstractNumId w:val="30"/>
  </w:num>
  <w:num w:numId="5" w16cid:durableId="701245537">
    <w:abstractNumId w:val="9"/>
  </w:num>
  <w:num w:numId="6" w16cid:durableId="1095631735">
    <w:abstractNumId w:val="11"/>
  </w:num>
  <w:num w:numId="7" w16cid:durableId="549926952">
    <w:abstractNumId w:val="23"/>
  </w:num>
  <w:num w:numId="8" w16cid:durableId="792477301">
    <w:abstractNumId w:val="22"/>
  </w:num>
  <w:num w:numId="9" w16cid:durableId="1372414833">
    <w:abstractNumId w:val="27"/>
  </w:num>
  <w:num w:numId="10" w16cid:durableId="860706856">
    <w:abstractNumId w:val="17"/>
  </w:num>
  <w:num w:numId="11" w16cid:durableId="1547453637">
    <w:abstractNumId w:val="19"/>
  </w:num>
  <w:num w:numId="12" w16cid:durableId="540289873">
    <w:abstractNumId w:val="12"/>
  </w:num>
  <w:num w:numId="13" w16cid:durableId="1883059466">
    <w:abstractNumId w:val="24"/>
  </w:num>
  <w:num w:numId="14" w16cid:durableId="44372626">
    <w:abstractNumId w:val="0"/>
  </w:num>
  <w:num w:numId="15" w16cid:durableId="1626421504">
    <w:abstractNumId w:val="8"/>
  </w:num>
  <w:num w:numId="16" w16cid:durableId="2106918052">
    <w:abstractNumId w:val="4"/>
  </w:num>
  <w:num w:numId="17" w16cid:durableId="1847285098">
    <w:abstractNumId w:val="13"/>
  </w:num>
  <w:num w:numId="18" w16cid:durableId="1962683647">
    <w:abstractNumId w:val="29"/>
  </w:num>
  <w:num w:numId="19" w16cid:durableId="1766999292">
    <w:abstractNumId w:val="3"/>
  </w:num>
  <w:num w:numId="20" w16cid:durableId="1123497520">
    <w:abstractNumId w:val="31"/>
  </w:num>
  <w:num w:numId="21" w16cid:durableId="131945129">
    <w:abstractNumId w:val="2"/>
  </w:num>
  <w:num w:numId="22" w16cid:durableId="1579972689">
    <w:abstractNumId w:val="5"/>
  </w:num>
  <w:num w:numId="23" w16cid:durableId="1224754457">
    <w:abstractNumId w:val="20"/>
  </w:num>
  <w:num w:numId="24" w16cid:durableId="559559867">
    <w:abstractNumId w:val="21"/>
  </w:num>
  <w:num w:numId="25" w16cid:durableId="716709508">
    <w:abstractNumId w:val="18"/>
  </w:num>
  <w:num w:numId="26" w16cid:durableId="1723864561">
    <w:abstractNumId w:val="6"/>
  </w:num>
  <w:num w:numId="27" w16cid:durableId="1839464630">
    <w:abstractNumId w:val="10"/>
  </w:num>
  <w:num w:numId="28" w16cid:durableId="442455568">
    <w:abstractNumId w:val="26"/>
  </w:num>
  <w:num w:numId="29" w16cid:durableId="2007324631">
    <w:abstractNumId w:val="14"/>
  </w:num>
  <w:num w:numId="30" w16cid:durableId="1684210799">
    <w:abstractNumId w:val="1"/>
  </w:num>
  <w:num w:numId="31" w16cid:durableId="1294336623">
    <w:abstractNumId w:val="15"/>
  </w:num>
  <w:num w:numId="32" w16cid:durableId="21013669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A5"/>
    <w:rsid w:val="0002482E"/>
    <w:rsid w:val="00050324"/>
    <w:rsid w:val="000A0150"/>
    <w:rsid w:val="000E63C9"/>
    <w:rsid w:val="00130E9D"/>
    <w:rsid w:val="00150A6D"/>
    <w:rsid w:val="00185B35"/>
    <w:rsid w:val="001F2BC8"/>
    <w:rsid w:val="001F5F6B"/>
    <w:rsid w:val="00243EBC"/>
    <w:rsid w:val="00246A35"/>
    <w:rsid w:val="00284348"/>
    <w:rsid w:val="00285E61"/>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256DA"/>
    <w:rsid w:val="007302B3"/>
    <w:rsid w:val="00730733"/>
    <w:rsid w:val="00730E3A"/>
    <w:rsid w:val="00736AAF"/>
    <w:rsid w:val="00765B2A"/>
    <w:rsid w:val="00783A34"/>
    <w:rsid w:val="007B59F3"/>
    <w:rsid w:val="007C6B52"/>
    <w:rsid w:val="007D16C5"/>
    <w:rsid w:val="00862FE4"/>
    <w:rsid w:val="0086389A"/>
    <w:rsid w:val="0087605E"/>
    <w:rsid w:val="008B1FEE"/>
    <w:rsid w:val="008D7D4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D73E9"/>
    <w:rsid w:val="00C02B87"/>
    <w:rsid w:val="00C046F9"/>
    <w:rsid w:val="00C4086D"/>
    <w:rsid w:val="00CA1896"/>
    <w:rsid w:val="00CB5B28"/>
    <w:rsid w:val="00CF5371"/>
    <w:rsid w:val="00D0323A"/>
    <w:rsid w:val="00D0559F"/>
    <w:rsid w:val="00D077E9"/>
    <w:rsid w:val="00D25BEF"/>
    <w:rsid w:val="00D42CB7"/>
    <w:rsid w:val="00D50E92"/>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614A5"/>
    <w:rsid w:val="00F83527"/>
    <w:rsid w:val="00FA004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2E65E"/>
  <w15:docId w15:val="{F0A90BE3-16D6-4E0A-BE6F-0E7F9C0F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614A5"/>
    <w:pPr>
      <w:ind w:left="720"/>
      <w:contextualSpacing/>
    </w:pPr>
  </w:style>
  <w:style w:type="paragraph" w:styleId="NormalWeb">
    <w:name w:val="Normal (Web)"/>
    <w:basedOn w:val="Normal"/>
    <w:uiPriority w:val="99"/>
    <w:semiHidden/>
    <w:unhideWhenUsed/>
    <w:rsid w:val="008D7D4E"/>
    <w:rPr>
      <w:rFonts w:ascii="Times New Roman" w:hAnsi="Times New Roman" w:cs="Times New Roman"/>
      <w:sz w:val="24"/>
      <w:szCs w:val="24"/>
    </w:rPr>
  </w:style>
  <w:style w:type="character" w:styleId="Hyperlink">
    <w:name w:val="Hyperlink"/>
    <w:basedOn w:val="DefaultParagraphFont"/>
    <w:uiPriority w:val="99"/>
    <w:unhideWhenUsed/>
    <w:rsid w:val="00D50E92"/>
    <w:rPr>
      <w:color w:val="3592CF" w:themeColor="hyperlink"/>
      <w:u w:val="single"/>
    </w:rPr>
  </w:style>
  <w:style w:type="character" w:styleId="UnresolvedMention">
    <w:name w:val="Unresolved Mention"/>
    <w:basedOn w:val="DefaultParagraphFont"/>
    <w:uiPriority w:val="99"/>
    <w:semiHidden/>
    <w:unhideWhenUsed/>
    <w:rsid w:val="00D50E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3382">
      <w:bodyDiv w:val="1"/>
      <w:marLeft w:val="0"/>
      <w:marRight w:val="0"/>
      <w:marTop w:val="0"/>
      <w:marBottom w:val="0"/>
      <w:divBdr>
        <w:top w:val="none" w:sz="0" w:space="0" w:color="auto"/>
        <w:left w:val="none" w:sz="0" w:space="0" w:color="auto"/>
        <w:bottom w:val="none" w:sz="0" w:space="0" w:color="auto"/>
        <w:right w:val="none" w:sz="0" w:space="0" w:color="auto"/>
      </w:divBdr>
    </w:div>
    <w:div w:id="73860716">
      <w:bodyDiv w:val="1"/>
      <w:marLeft w:val="0"/>
      <w:marRight w:val="0"/>
      <w:marTop w:val="0"/>
      <w:marBottom w:val="0"/>
      <w:divBdr>
        <w:top w:val="none" w:sz="0" w:space="0" w:color="auto"/>
        <w:left w:val="none" w:sz="0" w:space="0" w:color="auto"/>
        <w:bottom w:val="none" w:sz="0" w:space="0" w:color="auto"/>
        <w:right w:val="none" w:sz="0" w:space="0" w:color="auto"/>
      </w:divBdr>
    </w:div>
    <w:div w:id="252476190">
      <w:bodyDiv w:val="1"/>
      <w:marLeft w:val="0"/>
      <w:marRight w:val="0"/>
      <w:marTop w:val="0"/>
      <w:marBottom w:val="0"/>
      <w:divBdr>
        <w:top w:val="none" w:sz="0" w:space="0" w:color="auto"/>
        <w:left w:val="none" w:sz="0" w:space="0" w:color="auto"/>
        <w:bottom w:val="none" w:sz="0" w:space="0" w:color="auto"/>
        <w:right w:val="none" w:sz="0" w:space="0" w:color="auto"/>
      </w:divBdr>
    </w:div>
    <w:div w:id="372778141">
      <w:bodyDiv w:val="1"/>
      <w:marLeft w:val="0"/>
      <w:marRight w:val="0"/>
      <w:marTop w:val="0"/>
      <w:marBottom w:val="0"/>
      <w:divBdr>
        <w:top w:val="none" w:sz="0" w:space="0" w:color="auto"/>
        <w:left w:val="none" w:sz="0" w:space="0" w:color="auto"/>
        <w:bottom w:val="none" w:sz="0" w:space="0" w:color="auto"/>
        <w:right w:val="none" w:sz="0" w:space="0" w:color="auto"/>
      </w:divBdr>
    </w:div>
    <w:div w:id="510875304">
      <w:bodyDiv w:val="1"/>
      <w:marLeft w:val="0"/>
      <w:marRight w:val="0"/>
      <w:marTop w:val="0"/>
      <w:marBottom w:val="0"/>
      <w:divBdr>
        <w:top w:val="none" w:sz="0" w:space="0" w:color="auto"/>
        <w:left w:val="none" w:sz="0" w:space="0" w:color="auto"/>
        <w:bottom w:val="none" w:sz="0" w:space="0" w:color="auto"/>
        <w:right w:val="none" w:sz="0" w:space="0" w:color="auto"/>
      </w:divBdr>
    </w:div>
    <w:div w:id="531111549">
      <w:bodyDiv w:val="1"/>
      <w:marLeft w:val="0"/>
      <w:marRight w:val="0"/>
      <w:marTop w:val="0"/>
      <w:marBottom w:val="0"/>
      <w:divBdr>
        <w:top w:val="none" w:sz="0" w:space="0" w:color="auto"/>
        <w:left w:val="none" w:sz="0" w:space="0" w:color="auto"/>
        <w:bottom w:val="none" w:sz="0" w:space="0" w:color="auto"/>
        <w:right w:val="none" w:sz="0" w:space="0" w:color="auto"/>
      </w:divBdr>
    </w:div>
    <w:div w:id="943002428">
      <w:bodyDiv w:val="1"/>
      <w:marLeft w:val="0"/>
      <w:marRight w:val="0"/>
      <w:marTop w:val="0"/>
      <w:marBottom w:val="0"/>
      <w:divBdr>
        <w:top w:val="none" w:sz="0" w:space="0" w:color="auto"/>
        <w:left w:val="none" w:sz="0" w:space="0" w:color="auto"/>
        <w:bottom w:val="none" w:sz="0" w:space="0" w:color="auto"/>
        <w:right w:val="none" w:sz="0" w:space="0" w:color="auto"/>
      </w:divBdr>
    </w:div>
    <w:div w:id="951938113">
      <w:bodyDiv w:val="1"/>
      <w:marLeft w:val="0"/>
      <w:marRight w:val="0"/>
      <w:marTop w:val="0"/>
      <w:marBottom w:val="0"/>
      <w:divBdr>
        <w:top w:val="none" w:sz="0" w:space="0" w:color="auto"/>
        <w:left w:val="none" w:sz="0" w:space="0" w:color="auto"/>
        <w:bottom w:val="none" w:sz="0" w:space="0" w:color="auto"/>
        <w:right w:val="none" w:sz="0" w:space="0" w:color="auto"/>
      </w:divBdr>
    </w:div>
    <w:div w:id="1181508222">
      <w:bodyDiv w:val="1"/>
      <w:marLeft w:val="0"/>
      <w:marRight w:val="0"/>
      <w:marTop w:val="0"/>
      <w:marBottom w:val="0"/>
      <w:divBdr>
        <w:top w:val="none" w:sz="0" w:space="0" w:color="auto"/>
        <w:left w:val="none" w:sz="0" w:space="0" w:color="auto"/>
        <w:bottom w:val="none" w:sz="0" w:space="0" w:color="auto"/>
        <w:right w:val="none" w:sz="0" w:space="0" w:color="auto"/>
      </w:divBdr>
    </w:div>
    <w:div w:id="1237785254">
      <w:bodyDiv w:val="1"/>
      <w:marLeft w:val="0"/>
      <w:marRight w:val="0"/>
      <w:marTop w:val="0"/>
      <w:marBottom w:val="0"/>
      <w:divBdr>
        <w:top w:val="none" w:sz="0" w:space="0" w:color="auto"/>
        <w:left w:val="none" w:sz="0" w:space="0" w:color="auto"/>
        <w:bottom w:val="none" w:sz="0" w:space="0" w:color="auto"/>
        <w:right w:val="none" w:sz="0" w:space="0" w:color="auto"/>
      </w:divBdr>
    </w:div>
    <w:div w:id="1270352292">
      <w:bodyDiv w:val="1"/>
      <w:marLeft w:val="0"/>
      <w:marRight w:val="0"/>
      <w:marTop w:val="0"/>
      <w:marBottom w:val="0"/>
      <w:divBdr>
        <w:top w:val="none" w:sz="0" w:space="0" w:color="auto"/>
        <w:left w:val="none" w:sz="0" w:space="0" w:color="auto"/>
        <w:bottom w:val="none" w:sz="0" w:space="0" w:color="auto"/>
        <w:right w:val="none" w:sz="0" w:space="0" w:color="auto"/>
      </w:divBdr>
    </w:div>
    <w:div w:id="1388652890">
      <w:bodyDiv w:val="1"/>
      <w:marLeft w:val="0"/>
      <w:marRight w:val="0"/>
      <w:marTop w:val="0"/>
      <w:marBottom w:val="0"/>
      <w:divBdr>
        <w:top w:val="none" w:sz="0" w:space="0" w:color="auto"/>
        <w:left w:val="none" w:sz="0" w:space="0" w:color="auto"/>
        <w:bottom w:val="none" w:sz="0" w:space="0" w:color="auto"/>
        <w:right w:val="none" w:sz="0" w:space="0" w:color="auto"/>
      </w:divBdr>
    </w:div>
    <w:div w:id="1446390126">
      <w:bodyDiv w:val="1"/>
      <w:marLeft w:val="0"/>
      <w:marRight w:val="0"/>
      <w:marTop w:val="0"/>
      <w:marBottom w:val="0"/>
      <w:divBdr>
        <w:top w:val="none" w:sz="0" w:space="0" w:color="auto"/>
        <w:left w:val="none" w:sz="0" w:space="0" w:color="auto"/>
        <w:bottom w:val="none" w:sz="0" w:space="0" w:color="auto"/>
        <w:right w:val="none" w:sz="0" w:space="0" w:color="auto"/>
      </w:divBdr>
    </w:div>
    <w:div w:id="1551915046">
      <w:bodyDiv w:val="1"/>
      <w:marLeft w:val="0"/>
      <w:marRight w:val="0"/>
      <w:marTop w:val="0"/>
      <w:marBottom w:val="0"/>
      <w:divBdr>
        <w:top w:val="none" w:sz="0" w:space="0" w:color="auto"/>
        <w:left w:val="none" w:sz="0" w:space="0" w:color="auto"/>
        <w:bottom w:val="none" w:sz="0" w:space="0" w:color="auto"/>
        <w:right w:val="none" w:sz="0" w:space="0" w:color="auto"/>
      </w:divBdr>
    </w:div>
    <w:div w:id="1849900274">
      <w:bodyDiv w:val="1"/>
      <w:marLeft w:val="0"/>
      <w:marRight w:val="0"/>
      <w:marTop w:val="0"/>
      <w:marBottom w:val="0"/>
      <w:divBdr>
        <w:top w:val="none" w:sz="0" w:space="0" w:color="auto"/>
        <w:left w:val="none" w:sz="0" w:space="0" w:color="auto"/>
        <w:bottom w:val="none" w:sz="0" w:space="0" w:color="auto"/>
        <w:right w:val="none" w:sz="0" w:space="0" w:color="auto"/>
      </w:divBdr>
    </w:div>
    <w:div w:id="2010867904">
      <w:bodyDiv w:val="1"/>
      <w:marLeft w:val="0"/>
      <w:marRight w:val="0"/>
      <w:marTop w:val="0"/>
      <w:marBottom w:val="0"/>
      <w:divBdr>
        <w:top w:val="none" w:sz="0" w:space="0" w:color="auto"/>
        <w:left w:val="none" w:sz="0" w:space="0" w:color="auto"/>
        <w:bottom w:val="none" w:sz="0" w:space="0" w:color="auto"/>
        <w:right w:val="none" w:sz="0" w:space="0" w:color="auto"/>
      </w:divBdr>
    </w:div>
    <w:div w:id="2014523495">
      <w:bodyDiv w:val="1"/>
      <w:marLeft w:val="0"/>
      <w:marRight w:val="0"/>
      <w:marTop w:val="0"/>
      <w:marBottom w:val="0"/>
      <w:divBdr>
        <w:top w:val="none" w:sz="0" w:space="0" w:color="auto"/>
        <w:left w:val="none" w:sz="0" w:space="0" w:color="auto"/>
        <w:bottom w:val="none" w:sz="0" w:space="0" w:color="auto"/>
        <w:right w:val="none" w:sz="0" w:space="0" w:color="auto"/>
      </w:divBdr>
    </w:div>
    <w:div w:id="2071803191">
      <w:bodyDiv w:val="1"/>
      <w:marLeft w:val="0"/>
      <w:marRight w:val="0"/>
      <w:marTop w:val="0"/>
      <w:marBottom w:val="0"/>
      <w:divBdr>
        <w:top w:val="none" w:sz="0" w:space="0" w:color="auto"/>
        <w:left w:val="none" w:sz="0" w:space="0" w:color="auto"/>
        <w:bottom w:val="none" w:sz="0" w:space="0" w:color="auto"/>
        <w:right w:val="none" w:sz="0" w:space="0" w:color="auto"/>
      </w:divBdr>
    </w:div>
    <w:div w:id="21344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www.python.org/" TargetMode="Externa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www.who.int/emergencies/disease-novel-coronavirus-2019/question-and-answers-hub/q-a-detail/advice-on-the-use-of-masks-in-the-community-during-home-care-and-in-healthcare-setting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ashishjangra27/real-masked-face-dataset"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keras.i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numpy.org/doc/stab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AppData\Local\Microsoft\Office\16.0\DTS\en-IN%7bCBA9F41D-AB64-4DF5-A196-28DC433EA988%7d\%7b2E953C96-FF45-4A78-9DB4-4D642EA123B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ACB445B04E4DAA80ED1B6DB7FCC20D"/>
        <w:category>
          <w:name w:val="General"/>
          <w:gallery w:val="placeholder"/>
        </w:category>
        <w:types>
          <w:type w:val="bbPlcHdr"/>
        </w:types>
        <w:behaviors>
          <w:behavior w:val="content"/>
        </w:behaviors>
        <w:guid w:val="{6622774A-7824-484B-9A18-67FD7D3BD2BA}"/>
      </w:docPartPr>
      <w:docPartBody>
        <w:p w:rsidR="00645B52" w:rsidRDefault="00000000">
          <w:pPr>
            <w:pStyle w:val="9AACB445B04E4DAA80ED1B6DB7FCC20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29</w:t>
          </w:r>
          <w:r w:rsidRPr="00D86945">
            <w:rPr>
              <w:rStyle w:val="SubtitleChar"/>
              <w:b/>
            </w:rPr>
            <w:fldChar w:fldCharType="end"/>
          </w:r>
        </w:p>
      </w:docPartBody>
    </w:docPart>
    <w:docPart>
      <w:docPartPr>
        <w:name w:val="BB129E72962245ABBBB729C7F1C83586"/>
        <w:category>
          <w:name w:val="General"/>
          <w:gallery w:val="placeholder"/>
        </w:category>
        <w:types>
          <w:type w:val="bbPlcHdr"/>
        </w:types>
        <w:behaviors>
          <w:behavior w:val="content"/>
        </w:behaviors>
        <w:guid w:val="{3785FE46-A651-4870-94F0-589D69C5722B}"/>
      </w:docPartPr>
      <w:docPartBody>
        <w:p w:rsidR="00645B52" w:rsidRDefault="00000000">
          <w:pPr>
            <w:pStyle w:val="BB129E72962245ABBBB729C7F1C83586"/>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D93"/>
    <w:rsid w:val="00645B52"/>
    <w:rsid w:val="00B266AE"/>
    <w:rsid w:val="00D81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9AACB445B04E4DAA80ED1B6DB7FCC20D">
    <w:name w:val="9AACB445B04E4DAA80ED1B6DB7FCC20D"/>
  </w:style>
  <w:style w:type="paragraph" w:customStyle="1" w:styleId="BB129E72962245ABBBB729C7F1C83586">
    <w:name w:val="BB129E72962245ABBBB729C7F1C835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{2E953C96-FF45-4A78-9DB4-4D642EA123B2}tf16392850_win32</Template>
  <TotalTime>84</TotalTime>
  <Pages>17</Pages>
  <Words>3284</Words>
  <Characters>18725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aadithyaram deepu</dc:creator>
  <cp:keywords/>
  <cp:lastModifiedBy>aadithyaram deepu</cp:lastModifiedBy>
  <cp:revision>2</cp:revision>
  <cp:lastPrinted>2006-08-01T17:47:00Z</cp:lastPrinted>
  <dcterms:created xsi:type="dcterms:W3CDTF">2023-09-29T07:58:00Z</dcterms:created>
  <dcterms:modified xsi:type="dcterms:W3CDTF">2023-10-18T10:51:00Z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